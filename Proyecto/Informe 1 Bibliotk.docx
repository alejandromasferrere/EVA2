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693049" w14:textId="531680F2" w:rsidR="00F91616" w:rsidRPr="00AB0565" w:rsidRDefault="00F71710" w:rsidP="00AB0565">
      <w:pPr>
        <w:rPr>
          <w:i/>
          <w:iCs/>
          <w:color w:val="575F6D" w:themeColor="text2"/>
          <w:spacing w:val="5"/>
          <w:sz w:val="24"/>
          <w:szCs w:val="24"/>
        </w:rPr>
      </w:pPr>
      <w:r>
        <w:rPr>
          <w:rFonts w:ascii="Century Schoolbook" w:hAnsi="Century Schoolbook"/>
          <w:i/>
          <w:iCs/>
          <w:smallCaps/>
          <w:noProof/>
          <w:color w:val="4F271C"/>
          <w:spacing w:val="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064" behindDoc="0" locked="0" layoutInCell="0" allowOverlap="1" wp14:anchorId="01DE3781" wp14:editId="4C62D5DC">
                <wp:simplePos x="0" y="0"/>
                <wp:positionH relativeFrom="margin">
                  <wp:posOffset>25</wp:posOffset>
                </wp:positionH>
                <wp:positionV relativeFrom="margin">
                  <wp:posOffset>6517843</wp:posOffset>
                </wp:positionV>
                <wp:extent cx="4534612" cy="2012950"/>
                <wp:effectExtent l="0" t="0" r="0" b="6350"/>
                <wp:wrapNone/>
                <wp:docPr id="74" name="Rectángulo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34612" cy="201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0CC610" w14:textId="442C8D6E" w:rsidR="00A40081" w:rsidRPr="005923FF" w:rsidRDefault="008D37BA">
                            <w:pPr>
                              <w:spacing w:after="100"/>
                              <w:rPr>
                                <w:color w:val="244583" w:themeColor="accent2" w:themeShade="80"/>
                                <w:shd w:val="clear" w:color="auto" w:fill="FFFFFF"/>
                              </w:rPr>
                            </w:pPr>
                            <w:r w:rsidRPr="005923FF">
                              <w:rPr>
                                <w:rFonts w:asciiTheme="majorHAnsi" w:eastAsiaTheme="majorEastAsia" w:hAnsiTheme="majorHAnsi" w:cstheme="majorBidi"/>
                                <w:smallCaps/>
                                <w:color w:val="244583" w:themeColor="accent2" w:themeShade="80"/>
                                <w:spacing w:val="20"/>
                              </w:rPr>
                              <w:t>P</w:t>
                            </w:r>
                            <w:r w:rsidR="002F0210" w:rsidRPr="005923FF">
                              <w:rPr>
                                <w:rFonts w:asciiTheme="majorHAnsi" w:eastAsiaTheme="majorEastAsia" w:hAnsiTheme="majorHAnsi" w:cstheme="majorBidi"/>
                                <w:smallCaps/>
                                <w:color w:val="244583" w:themeColor="accent2" w:themeShade="80"/>
                                <w:spacing w:val="20"/>
                              </w:rPr>
                              <w:t>roduce</w:t>
                            </w:r>
                            <w:r w:rsidRPr="005923FF">
                              <w:rPr>
                                <w:rFonts w:asciiTheme="majorHAnsi" w:eastAsiaTheme="majorEastAsia" w:hAnsiTheme="majorHAnsi" w:cstheme="majorBidi"/>
                                <w:smallCaps/>
                                <w:color w:val="244583" w:themeColor="accent2" w:themeShade="80"/>
                                <w:spacing w:val="20"/>
                              </w:rPr>
                              <w:t xml:space="preserve">: </w:t>
                            </w:r>
                            <w:r w:rsidR="00051D5F" w:rsidRPr="005923FF">
                              <w:rPr>
                                <w:rFonts w:asciiTheme="majorHAnsi" w:eastAsiaTheme="majorEastAsia" w:hAnsiTheme="majorHAnsi" w:cstheme="majorBidi"/>
                                <w:smallCaps/>
                                <w:color w:val="244583" w:themeColor="accent2" w:themeShade="80"/>
                                <w:spacing w:val="20"/>
                              </w:rPr>
                              <w:t xml:space="preserve">Desarrollo de </w:t>
                            </w:r>
                            <w:r w:rsidRPr="005923FF">
                              <w:rPr>
                                <w:rFonts w:asciiTheme="majorHAnsi" w:eastAsiaTheme="majorEastAsia" w:hAnsiTheme="majorHAnsi" w:cstheme="majorBidi"/>
                                <w:smallCaps/>
                                <w:color w:val="244583" w:themeColor="accent2" w:themeShade="80"/>
                                <w:spacing w:val="20"/>
                              </w:rPr>
                              <w:t>S</w:t>
                            </w:r>
                            <w:r w:rsidR="00051D5F" w:rsidRPr="005923FF">
                              <w:rPr>
                                <w:rFonts w:asciiTheme="majorHAnsi" w:eastAsiaTheme="majorEastAsia" w:hAnsiTheme="majorHAnsi" w:cstheme="majorBidi"/>
                                <w:smallCaps/>
                                <w:color w:val="244583" w:themeColor="accent2" w:themeShade="80"/>
                                <w:spacing w:val="20"/>
                              </w:rPr>
                              <w:t>oftware</w:t>
                            </w:r>
                            <w:r w:rsidRPr="005923FF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244583" w:themeColor="accent2" w:themeShade="80"/>
                                <w:spacing w:val="20"/>
                              </w:rPr>
                              <w:t xml:space="preserve"> </w:t>
                            </w:r>
                            <w:r w:rsidRPr="005923FF">
                              <w:rPr>
                                <w:rFonts w:asciiTheme="majorHAnsi" w:eastAsiaTheme="majorEastAsia" w:hAnsiTheme="majorHAnsi" w:cstheme="majorBidi"/>
                                <w:smallCaps/>
                                <w:color w:val="244583" w:themeColor="accent2" w:themeShade="80"/>
                                <w:spacing w:val="20"/>
                              </w:rPr>
                              <w:t>MSG.</w:t>
                            </w:r>
                          </w:p>
                          <w:p w14:paraId="784E7E3B" w14:textId="51CB9BD9" w:rsidR="00AB0565" w:rsidRPr="002F0210" w:rsidRDefault="00783BEA" w:rsidP="003F203E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100"/>
                              <w:rPr>
                                <w:color w:val="E65B01" w:themeColor="accent1" w:themeShade="BF"/>
                                <w:shd w:val="clear" w:color="auto" w:fill="FFFFFF"/>
                              </w:rPr>
                            </w:pPr>
                            <w:sdt>
                              <w:sdtPr>
                                <w:rPr>
                                  <w:color w:val="E65B01" w:themeColor="accent1" w:themeShade="BF"/>
                                  <w:shd w:val="clear" w:color="auto" w:fill="FFFFFF"/>
                                </w:rPr>
                                <w:alias w:val="Autor"/>
                                <w:id w:val="-770011082"/>
                                <w:text/>
                              </w:sdtPr>
                              <w:sdtEndPr/>
                              <w:sdtContent>
                                <w:r w:rsidR="005928DD" w:rsidRPr="002F0210">
                                  <w:rPr>
                                    <w:color w:val="E65B01" w:themeColor="accent1" w:themeShade="BF"/>
                                    <w:shd w:val="clear" w:color="auto" w:fill="FFFFFF"/>
                                  </w:rPr>
                                  <w:t>Alejandro Saul Masferrer Ostolaza</w:t>
                                </w:r>
                                <w:r w:rsidR="005D7E8E">
                                  <w:rPr>
                                    <w:color w:val="E65B01" w:themeColor="accent1" w:themeShade="BF"/>
                                    <w:shd w:val="clear" w:color="auto" w:fill="FFFFFF"/>
                                  </w:rPr>
                                  <w:t>.</w:t>
                                </w:r>
                              </w:sdtContent>
                            </w:sdt>
                          </w:p>
                          <w:p w14:paraId="5DF4AE41" w14:textId="05EC3576" w:rsidR="00DD6BE2" w:rsidRPr="002F0210" w:rsidRDefault="005928DD" w:rsidP="003F203E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100"/>
                              <w:rPr>
                                <w:color w:val="E65B01" w:themeColor="accent1" w:themeShade="BF"/>
                                <w:shd w:val="clear" w:color="auto" w:fill="FFFFFF"/>
                              </w:rPr>
                            </w:pPr>
                            <w:r w:rsidRPr="002F0210">
                              <w:rPr>
                                <w:color w:val="E65B01" w:themeColor="accent1" w:themeShade="BF"/>
                                <w:shd w:val="clear" w:color="auto" w:fill="FFFFFF"/>
                              </w:rPr>
                              <w:t>Adolfo David Sepúlveda Astroza</w:t>
                            </w:r>
                            <w:r w:rsidR="005D7E8E">
                              <w:rPr>
                                <w:color w:val="E65B01" w:themeColor="accent1" w:themeShade="BF"/>
                                <w:shd w:val="clear" w:color="auto" w:fill="FFFFFF"/>
                              </w:rPr>
                              <w:t>.</w:t>
                            </w:r>
                          </w:p>
                          <w:p w14:paraId="6CC4CCB7" w14:textId="73079BAD" w:rsidR="00AB0565" w:rsidRPr="002F0210" w:rsidRDefault="005928DD" w:rsidP="003F203E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rPr>
                                <w:rFonts w:eastAsia="Times New Roman" w:cs="Times New Roman"/>
                                <w:color w:val="E65B01" w:themeColor="accent1" w:themeShade="BF"/>
                              </w:rPr>
                            </w:pPr>
                            <w:r w:rsidRPr="002F0210">
                              <w:rPr>
                                <w:rFonts w:eastAsia="Times New Roman" w:cs="Times New Roman"/>
                                <w:color w:val="E65B01" w:themeColor="accent1" w:themeShade="BF"/>
                              </w:rPr>
                              <w:t xml:space="preserve">Renato Eduardo </w:t>
                            </w:r>
                            <w:r w:rsidR="00A166B5" w:rsidRPr="002F0210">
                              <w:rPr>
                                <w:rFonts w:eastAsia="Times New Roman" w:cs="Times New Roman"/>
                                <w:color w:val="E65B01" w:themeColor="accent1" w:themeShade="BF"/>
                              </w:rPr>
                              <w:t>G</w:t>
                            </w:r>
                            <w:r w:rsidRPr="002F0210">
                              <w:rPr>
                                <w:rFonts w:eastAsia="Times New Roman" w:cs="Times New Roman"/>
                                <w:color w:val="E65B01" w:themeColor="accent1" w:themeShade="BF"/>
                              </w:rPr>
                              <w:t xml:space="preserve">onzález </w:t>
                            </w:r>
                            <w:r w:rsidR="00A166B5" w:rsidRPr="002F0210">
                              <w:rPr>
                                <w:rFonts w:eastAsia="Times New Roman" w:cs="Times New Roman"/>
                                <w:color w:val="E65B01" w:themeColor="accent1" w:themeShade="BF"/>
                              </w:rPr>
                              <w:t>M</w:t>
                            </w:r>
                            <w:r w:rsidRPr="002F0210">
                              <w:rPr>
                                <w:rFonts w:eastAsia="Times New Roman" w:cs="Times New Roman"/>
                                <w:color w:val="E65B01" w:themeColor="accent1" w:themeShade="BF"/>
                              </w:rPr>
                              <w:t>illán</w:t>
                            </w:r>
                            <w:r w:rsidR="005D7E8E">
                              <w:rPr>
                                <w:rFonts w:eastAsia="Times New Roman" w:cs="Times New Roman"/>
                                <w:color w:val="E65B01" w:themeColor="accent1" w:themeShade="BF"/>
                              </w:rPr>
                              <w:t>.</w:t>
                            </w:r>
                          </w:p>
                          <w:p w14:paraId="19A85358" w14:textId="77777777" w:rsidR="00AB0565" w:rsidRDefault="00AB0565">
                            <w:pPr>
                              <w:spacing w:after="100"/>
                              <w:rPr>
                                <w:color w:val="E65B01" w:themeColor="accent1" w:themeShade="BF"/>
                                <w:sz w:val="24"/>
                                <w:szCs w:val="24"/>
                              </w:rPr>
                            </w:pPr>
                          </w:p>
                          <w:p w14:paraId="226964A3" w14:textId="77777777" w:rsidR="00DD6BE2" w:rsidRDefault="00DD6BE2">
                            <w:pPr>
                              <w:spacing w:after="100"/>
                              <w:rPr>
                                <w:color w:val="E65B01" w:themeColor="accent1" w:themeShade="BF"/>
                                <w:sz w:val="24"/>
                                <w:szCs w:val="24"/>
                              </w:rPr>
                            </w:pPr>
                          </w:p>
                          <w:p w14:paraId="46D9B71F" w14:textId="1076BCF4" w:rsidR="00DD6BE2" w:rsidRPr="00DD6BE2" w:rsidRDefault="00783BEA">
                            <w:pPr>
                              <w:spacing w:after="100"/>
                              <w:rPr>
                                <w:color w:val="E65B01" w:themeColor="accent1" w:themeShade="BF"/>
                                <w:sz w:val="24"/>
                                <w:szCs w:val="24"/>
                              </w:rPr>
                            </w:pPr>
                            <w:sdt>
                              <w:sdtPr>
                                <w:rPr>
                                  <w:color w:val="E65B01" w:themeColor="accent1" w:themeShade="BF"/>
                                  <w:sz w:val="24"/>
                                  <w:szCs w:val="24"/>
                                </w:rPr>
                                <w:alias w:val="Fecha"/>
                                <w:id w:val="280430091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24-04-24T00:00:00Z">
                                  <w:dateFormat w:val="dd/MM/yyyy"/>
                                  <w:lid w:val="es-ES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r w:rsidR="00AB0565">
                                  <w:rPr>
                                    <w:color w:val="E65B01" w:themeColor="accent1" w:themeShade="BF"/>
                                    <w:sz w:val="24"/>
                                    <w:szCs w:val="24"/>
                                    <w:lang w:val="es-ES"/>
                                  </w:rPr>
                                  <w:t>24/04/2024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DE3781" id="Rectángulo 54" o:spid="_x0000_s1026" style="position:absolute;margin-left:0;margin-top:513.2pt;width:357.05pt;height:158.5pt;z-index:25167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" o:allowincell="f" stroked="f">
                <v:textbox>
                  <w:txbxContent>
                    <w:p w14:paraId="110CC610" w14:textId="442C8D6E" w:rsidR="00A40081" w:rsidRPr="005923FF" w:rsidRDefault="008D37BA">
                      <w:pPr>
                        <w:spacing w:after="100"/>
                        <w:rPr>
                          <w:color w:val="244583" w:themeColor="accent2" w:themeShade="80"/>
                          <w:shd w:val="clear" w:color="auto" w:fill="FFFFFF"/>
                        </w:rPr>
                      </w:pPr>
                      <w:r w:rsidRPr="005923FF">
                        <w:rPr>
                          <w:rFonts w:asciiTheme="majorHAnsi" w:eastAsiaTheme="majorEastAsia" w:hAnsiTheme="majorHAnsi" w:cstheme="majorBidi"/>
                          <w:smallCaps/>
                          <w:color w:val="244583" w:themeColor="accent2" w:themeShade="80"/>
                          <w:spacing w:val="20"/>
                        </w:rPr>
                        <w:t>P</w:t>
                      </w:r>
                      <w:r w:rsidR="002F0210" w:rsidRPr="005923FF">
                        <w:rPr>
                          <w:rFonts w:asciiTheme="majorHAnsi" w:eastAsiaTheme="majorEastAsia" w:hAnsiTheme="majorHAnsi" w:cstheme="majorBidi"/>
                          <w:smallCaps/>
                          <w:color w:val="244583" w:themeColor="accent2" w:themeShade="80"/>
                          <w:spacing w:val="20"/>
                        </w:rPr>
                        <w:t>roduce</w:t>
                      </w:r>
                      <w:r w:rsidRPr="005923FF">
                        <w:rPr>
                          <w:rFonts w:asciiTheme="majorHAnsi" w:eastAsiaTheme="majorEastAsia" w:hAnsiTheme="majorHAnsi" w:cstheme="majorBidi"/>
                          <w:smallCaps/>
                          <w:color w:val="244583" w:themeColor="accent2" w:themeShade="80"/>
                          <w:spacing w:val="20"/>
                        </w:rPr>
                        <w:t xml:space="preserve">: </w:t>
                      </w:r>
                      <w:r w:rsidR="00051D5F" w:rsidRPr="005923FF">
                        <w:rPr>
                          <w:rFonts w:asciiTheme="majorHAnsi" w:eastAsiaTheme="majorEastAsia" w:hAnsiTheme="majorHAnsi" w:cstheme="majorBidi"/>
                          <w:smallCaps/>
                          <w:color w:val="244583" w:themeColor="accent2" w:themeShade="80"/>
                          <w:spacing w:val="20"/>
                        </w:rPr>
                        <w:t xml:space="preserve">Desarrollo de </w:t>
                      </w:r>
                      <w:r w:rsidRPr="005923FF">
                        <w:rPr>
                          <w:rFonts w:asciiTheme="majorHAnsi" w:eastAsiaTheme="majorEastAsia" w:hAnsiTheme="majorHAnsi" w:cstheme="majorBidi"/>
                          <w:smallCaps/>
                          <w:color w:val="244583" w:themeColor="accent2" w:themeShade="80"/>
                          <w:spacing w:val="20"/>
                        </w:rPr>
                        <w:t>S</w:t>
                      </w:r>
                      <w:r w:rsidR="00051D5F" w:rsidRPr="005923FF">
                        <w:rPr>
                          <w:rFonts w:asciiTheme="majorHAnsi" w:eastAsiaTheme="majorEastAsia" w:hAnsiTheme="majorHAnsi" w:cstheme="majorBidi"/>
                          <w:smallCaps/>
                          <w:color w:val="244583" w:themeColor="accent2" w:themeShade="80"/>
                          <w:spacing w:val="20"/>
                        </w:rPr>
                        <w:t>oftware</w:t>
                      </w:r>
                      <w:r w:rsidRPr="005923FF"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244583" w:themeColor="accent2" w:themeShade="80"/>
                          <w:spacing w:val="20"/>
                        </w:rPr>
                        <w:t xml:space="preserve"> </w:t>
                      </w:r>
                      <w:r w:rsidRPr="005923FF">
                        <w:rPr>
                          <w:rFonts w:asciiTheme="majorHAnsi" w:eastAsiaTheme="majorEastAsia" w:hAnsiTheme="majorHAnsi" w:cstheme="majorBidi"/>
                          <w:smallCaps/>
                          <w:color w:val="244583" w:themeColor="accent2" w:themeShade="80"/>
                          <w:spacing w:val="20"/>
                        </w:rPr>
                        <w:t>MSG.</w:t>
                      </w:r>
                    </w:p>
                    <w:p w14:paraId="784E7E3B" w14:textId="51CB9BD9" w:rsidR="00AB0565" w:rsidRPr="002F0210" w:rsidRDefault="00000000" w:rsidP="003F203E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100"/>
                        <w:rPr>
                          <w:color w:val="E65B01" w:themeColor="accent1" w:themeShade="BF"/>
                          <w:shd w:val="clear" w:color="auto" w:fill="FFFFFF"/>
                        </w:rPr>
                      </w:pPr>
                      <w:sdt>
                        <w:sdtPr>
                          <w:rPr>
                            <w:color w:val="E65B01" w:themeColor="accent1" w:themeShade="BF"/>
                            <w:shd w:val="clear" w:color="auto" w:fill="FFFFFF"/>
                          </w:rPr>
                          <w:alias w:val="Autor"/>
                          <w:id w:val="-770011082"/>
                          <w:text/>
                        </w:sdtPr>
                        <w:sdtContent>
                          <w:r w:rsidR="005928DD" w:rsidRPr="002F0210">
                            <w:rPr>
                              <w:color w:val="E65B01" w:themeColor="accent1" w:themeShade="BF"/>
                              <w:shd w:val="clear" w:color="auto" w:fill="FFFFFF"/>
                            </w:rPr>
                            <w:t>Alejandro Saul Masferrer Ostolaza</w:t>
                          </w:r>
                          <w:r w:rsidR="005D7E8E">
                            <w:rPr>
                              <w:color w:val="E65B01" w:themeColor="accent1" w:themeShade="BF"/>
                              <w:shd w:val="clear" w:color="auto" w:fill="FFFFFF"/>
                            </w:rPr>
                            <w:t>.</w:t>
                          </w:r>
                        </w:sdtContent>
                      </w:sdt>
                    </w:p>
                    <w:p w14:paraId="5DF4AE41" w14:textId="05EC3576" w:rsidR="00DD6BE2" w:rsidRPr="002F0210" w:rsidRDefault="005928DD" w:rsidP="003F203E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100"/>
                        <w:rPr>
                          <w:color w:val="E65B01" w:themeColor="accent1" w:themeShade="BF"/>
                          <w:shd w:val="clear" w:color="auto" w:fill="FFFFFF"/>
                        </w:rPr>
                      </w:pPr>
                      <w:r w:rsidRPr="002F0210">
                        <w:rPr>
                          <w:color w:val="E65B01" w:themeColor="accent1" w:themeShade="BF"/>
                          <w:shd w:val="clear" w:color="auto" w:fill="FFFFFF"/>
                        </w:rPr>
                        <w:t>Adolfo David Sepúlveda Astroza</w:t>
                      </w:r>
                      <w:r w:rsidR="005D7E8E">
                        <w:rPr>
                          <w:color w:val="E65B01" w:themeColor="accent1" w:themeShade="BF"/>
                          <w:shd w:val="clear" w:color="auto" w:fill="FFFFFF"/>
                        </w:rPr>
                        <w:t>.</w:t>
                      </w:r>
                    </w:p>
                    <w:p w14:paraId="6CC4CCB7" w14:textId="73079BAD" w:rsidR="00AB0565" w:rsidRPr="002F0210" w:rsidRDefault="005928DD" w:rsidP="003F203E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0" w:line="240" w:lineRule="auto"/>
                        <w:rPr>
                          <w:rFonts w:eastAsia="Times New Roman" w:cs="Times New Roman"/>
                          <w:color w:val="E65B01" w:themeColor="accent1" w:themeShade="BF"/>
                        </w:rPr>
                      </w:pPr>
                      <w:r w:rsidRPr="002F0210">
                        <w:rPr>
                          <w:rFonts w:eastAsia="Times New Roman" w:cs="Times New Roman"/>
                          <w:color w:val="E65B01" w:themeColor="accent1" w:themeShade="BF"/>
                        </w:rPr>
                        <w:t xml:space="preserve">Renato Eduardo </w:t>
                      </w:r>
                      <w:r w:rsidR="00A166B5" w:rsidRPr="002F0210">
                        <w:rPr>
                          <w:rFonts w:eastAsia="Times New Roman" w:cs="Times New Roman"/>
                          <w:color w:val="E65B01" w:themeColor="accent1" w:themeShade="BF"/>
                        </w:rPr>
                        <w:t>G</w:t>
                      </w:r>
                      <w:r w:rsidRPr="002F0210">
                        <w:rPr>
                          <w:rFonts w:eastAsia="Times New Roman" w:cs="Times New Roman"/>
                          <w:color w:val="E65B01" w:themeColor="accent1" w:themeShade="BF"/>
                        </w:rPr>
                        <w:t xml:space="preserve">onzález </w:t>
                      </w:r>
                      <w:r w:rsidR="00A166B5" w:rsidRPr="002F0210">
                        <w:rPr>
                          <w:rFonts w:eastAsia="Times New Roman" w:cs="Times New Roman"/>
                          <w:color w:val="E65B01" w:themeColor="accent1" w:themeShade="BF"/>
                        </w:rPr>
                        <w:t>M</w:t>
                      </w:r>
                      <w:r w:rsidRPr="002F0210">
                        <w:rPr>
                          <w:rFonts w:eastAsia="Times New Roman" w:cs="Times New Roman"/>
                          <w:color w:val="E65B01" w:themeColor="accent1" w:themeShade="BF"/>
                        </w:rPr>
                        <w:t>illán</w:t>
                      </w:r>
                      <w:r w:rsidR="005D7E8E">
                        <w:rPr>
                          <w:rFonts w:eastAsia="Times New Roman" w:cs="Times New Roman"/>
                          <w:color w:val="E65B01" w:themeColor="accent1" w:themeShade="BF"/>
                        </w:rPr>
                        <w:t>.</w:t>
                      </w:r>
                    </w:p>
                    <w:p w14:paraId="19A85358" w14:textId="77777777" w:rsidR="00AB0565" w:rsidRDefault="00AB0565">
                      <w:pPr>
                        <w:spacing w:after="100"/>
                        <w:rPr>
                          <w:color w:val="E65B01" w:themeColor="accent1" w:themeShade="BF"/>
                          <w:sz w:val="24"/>
                          <w:szCs w:val="24"/>
                        </w:rPr>
                      </w:pPr>
                    </w:p>
                    <w:p w14:paraId="226964A3" w14:textId="77777777" w:rsidR="00DD6BE2" w:rsidRDefault="00DD6BE2">
                      <w:pPr>
                        <w:spacing w:after="100"/>
                        <w:rPr>
                          <w:color w:val="E65B01" w:themeColor="accent1" w:themeShade="BF"/>
                          <w:sz w:val="24"/>
                          <w:szCs w:val="24"/>
                        </w:rPr>
                      </w:pPr>
                    </w:p>
                    <w:p w14:paraId="46D9B71F" w14:textId="1076BCF4" w:rsidR="00DD6BE2" w:rsidRPr="00DD6BE2" w:rsidRDefault="00000000">
                      <w:pPr>
                        <w:spacing w:after="100"/>
                        <w:rPr>
                          <w:color w:val="E65B01" w:themeColor="accent1" w:themeShade="BF"/>
                          <w:sz w:val="24"/>
                          <w:szCs w:val="24"/>
                        </w:rPr>
                      </w:pPr>
                      <w:sdt>
                        <w:sdtPr>
                          <w:rPr>
                            <w:color w:val="E65B01" w:themeColor="accent1" w:themeShade="BF"/>
                            <w:sz w:val="24"/>
                            <w:szCs w:val="24"/>
                          </w:rPr>
                          <w:alias w:val="Fecha"/>
                          <w:id w:val="280430091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24-04-24T00:00:00Z">
                            <w:dateFormat w:val="dd/MM/yyyy"/>
                            <w:lid w:val="es-ES"/>
                            <w:storeMappedDataAs w:val="dateTime"/>
                            <w:calendar w:val="gregorian"/>
                          </w:date>
                        </w:sdtPr>
                        <w:sdtContent>
                          <w:r w:rsidR="00AB0565">
                            <w:rPr>
                              <w:color w:val="E65B01" w:themeColor="accent1" w:themeShade="BF"/>
                              <w:sz w:val="24"/>
                              <w:szCs w:val="24"/>
                              <w:lang w:val="es-ES"/>
                            </w:rPr>
                            <w:t>24/04/2024</w:t>
                          </w:r>
                        </w:sdtContent>
                      </w:sdt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DD6BE2">
        <w:rPr>
          <w:i/>
          <w:iCs/>
          <w:smallCaps/>
          <w:noProof/>
          <w:color w:val="575F6D" w:themeColor="text2"/>
          <w:spacing w:val="5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352" behindDoc="0" locked="0" layoutInCell="0" allowOverlap="1" wp14:anchorId="69B8F3EC" wp14:editId="73CE9D73">
                <wp:simplePos x="0" y="0"/>
                <wp:positionH relativeFrom="margin">
                  <wp:posOffset>0</wp:posOffset>
                </wp:positionH>
                <wp:positionV relativeFrom="page">
                  <wp:posOffset>917067</wp:posOffset>
                </wp:positionV>
                <wp:extent cx="4663440" cy="5027930"/>
                <wp:effectExtent l="0" t="0" r="0" b="1270"/>
                <wp:wrapNone/>
                <wp:docPr id="73" name="Rectángulo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63440" cy="5027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E1873A" w14:textId="2F601702" w:rsidR="00F91616" w:rsidRPr="004B4262" w:rsidRDefault="00783BEA" w:rsidP="00A76688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smallCaps/>
                                <w:color w:val="244583" w:themeColor="accent2" w:themeShade="80"/>
                                <w:spacing w:val="20"/>
                                <w:sz w:val="56"/>
                                <w:szCs w:val="56"/>
                                <w:u w:val="single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mallCaps/>
                                  <w:color w:val="244583" w:themeColor="accent2" w:themeShade="80"/>
                                  <w:spacing w:val="20"/>
                                  <w:sz w:val="56"/>
                                  <w:szCs w:val="56"/>
                                  <w:u w:val="single"/>
                                </w:rPr>
                                <w:alias w:val="Título"/>
                                <w:id w:val="83737007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A76688" w:rsidRPr="004B4262"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244583" w:themeColor="accent2" w:themeShade="80"/>
                                    <w:spacing w:val="20"/>
                                    <w:sz w:val="56"/>
                                    <w:szCs w:val="56"/>
                                    <w:u w:val="single"/>
                                  </w:rPr>
                                  <w:t>sistema prototipo bibliotk</w:t>
                                </w:r>
                              </w:sdtContent>
                            </w:sdt>
                          </w:p>
                          <w:p w14:paraId="150D7B2A" w14:textId="52C6B018" w:rsidR="00F91616" w:rsidRDefault="00783BEA">
                            <w:pPr>
                              <w:rPr>
                                <w:i/>
                                <w:iCs/>
                                <w:color w:val="244583" w:themeColor="accent2" w:themeShade="8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i/>
                                  <w:iCs/>
                                  <w:color w:val="244583" w:themeColor="accent2" w:themeShade="80"/>
                                  <w:sz w:val="28"/>
                                  <w:szCs w:val="28"/>
                                </w:rPr>
                                <w:alias w:val="Subtítulo"/>
                                <w:id w:val="83737009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F06795">
                                  <w:rPr>
                                    <w:i/>
                                    <w:iCs/>
                                    <w:color w:val="244583" w:themeColor="accent2" w:themeShade="80"/>
                                    <w:sz w:val="28"/>
                                    <w:szCs w:val="28"/>
                                  </w:rPr>
                                  <w:t>Fase de i</w:t>
                                </w:r>
                                <w:r w:rsidR="00DD1042">
                                  <w:rPr>
                                    <w:i/>
                                    <w:iCs/>
                                    <w:color w:val="244583" w:themeColor="accent2" w:themeShade="80"/>
                                    <w:sz w:val="28"/>
                                    <w:szCs w:val="28"/>
                                  </w:rPr>
                                  <w:t xml:space="preserve">dentificación </w:t>
                                </w:r>
                                <w:r w:rsidR="006E014D">
                                  <w:rPr>
                                    <w:i/>
                                    <w:iCs/>
                                    <w:color w:val="244583" w:themeColor="accent2" w:themeShade="80"/>
                                    <w:sz w:val="28"/>
                                    <w:szCs w:val="28"/>
                                  </w:rPr>
                                  <w:t xml:space="preserve">y análisis </w:t>
                                </w:r>
                                <w:r w:rsidR="00DD1042">
                                  <w:rPr>
                                    <w:i/>
                                    <w:iCs/>
                                    <w:color w:val="244583" w:themeColor="accent2" w:themeShade="80"/>
                                    <w:sz w:val="28"/>
                                    <w:szCs w:val="28"/>
                                  </w:rPr>
                                  <w:t>de necesidades del negocio</w:t>
                                </w:r>
                                <w:r w:rsidR="00704D64">
                                  <w:rPr>
                                    <w:i/>
                                    <w:iCs/>
                                    <w:color w:val="244583" w:themeColor="accent2" w:themeShade="80"/>
                                    <w:sz w:val="28"/>
                                    <w:szCs w:val="28"/>
                                  </w:rPr>
                                  <w:t>.</w:t>
                                </w:r>
                              </w:sdtContent>
                            </w:sdt>
                          </w:p>
                          <w:p w14:paraId="413AAB7C" w14:textId="77777777" w:rsidR="00F91616" w:rsidRDefault="00F91616">
                            <w:pPr>
                              <w:rPr>
                                <w:i/>
                                <w:iCs/>
                                <w:color w:val="244583" w:themeColor="accent2" w:themeShade="80"/>
                                <w:sz w:val="28"/>
                                <w:szCs w:val="28"/>
                              </w:rPr>
                            </w:pPr>
                          </w:p>
                          <w:p w14:paraId="02D19ADA" w14:textId="28EAF26A" w:rsidR="00F91616" w:rsidRPr="00C11B22" w:rsidRDefault="00783BEA" w:rsidP="00704D64">
                            <w:pPr>
                              <w:jc w:val="both"/>
                              <w:rPr>
                                <w:color w:val="575F6D" w:themeColor="text2"/>
                              </w:rPr>
                            </w:pPr>
                            <w:sdt>
                              <w:sdtPr>
                                <w:rPr>
                                  <w:color w:val="575F6D" w:themeColor="text2"/>
                                </w:rPr>
                                <w:alias w:val="Abstracto"/>
                                <w:id w:val="83737011"/>
                                <w:dataBinding w:prefixMappings="xmlns:ns0='http://schemas.microsoft.com/office/2006/coverPageProps'" w:xpath="/ns0:CoverPageProperties[1]/ns0:Abstract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6B10A9" w:rsidRPr="00C11B22">
                                  <w:rPr>
                                    <w:color w:val="575F6D" w:themeColor="text2"/>
                                  </w:rPr>
                                  <w:t xml:space="preserve">El siguiente informe detalla los primeros resultados correspondientes a la primera etapa del desarrollo del proyecto de semestre el cual consiste en diseñar e implementar un sistema informático bibliotecario que gestione los préstamos de libros físicos y digitales a alumnos y profesores de </w:t>
                                </w:r>
                                <w:r w:rsidR="00C5139E" w:rsidRPr="00C11B22">
                                  <w:rPr>
                                    <w:color w:val="575F6D" w:themeColor="text2"/>
                                  </w:rPr>
                                  <w:t>un</w:t>
                                </w:r>
                                <w:r w:rsidR="008A41FD" w:rsidRPr="00C11B22">
                                  <w:rPr>
                                    <w:color w:val="575F6D" w:themeColor="text2"/>
                                  </w:rPr>
                                  <w:t>a</w:t>
                                </w:r>
                                <w:r w:rsidR="006B10A9" w:rsidRPr="00C11B22">
                                  <w:rPr>
                                    <w:color w:val="575F6D" w:themeColor="text2"/>
                                  </w:rPr>
                                  <w:t xml:space="preserve"> institución</w:t>
                                </w:r>
                                <w:r w:rsidR="00CA4C81" w:rsidRPr="00C11B22">
                                  <w:rPr>
                                    <w:color w:val="575F6D" w:themeColor="text2"/>
                                  </w:rPr>
                                  <w:t xml:space="preserve"> u</w:t>
                                </w:r>
                                <w:r w:rsidR="006B10A9" w:rsidRPr="00C11B22">
                                  <w:rPr>
                                    <w:color w:val="575F6D" w:themeColor="text2"/>
                                  </w:rPr>
                                  <w:t>niversitaria</w:t>
                                </w:r>
                                <w:r w:rsidR="00C5139E" w:rsidRPr="00C11B22">
                                  <w:rPr>
                                    <w:color w:val="575F6D" w:themeColor="text2"/>
                                  </w:rPr>
                                  <w:t xml:space="preserve"> </w:t>
                                </w:r>
                                <w:r w:rsidR="006B10A9" w:rsidRPr="00C11B22">
                                  <w:rPr>
                                    <w:color w:val="575F6D" w:themeColor="text2"/>
                                  </w:rPr>
                                  <w:t>cuyo funcionamiento actual es mediante anotaciones manuales para sus registros de movimientos de ejemplares, se detalla</w:t>
                                </w:r>
                                <w:r w:rsidR="00F240EA" w:rsidRPr="00C11B22">
                                  <w:rPr>
                                    <w:color w:val="575F6D" w:themeColor="text2"/>
                                  </w:rPr>
                                  <w:t>ran</w:t>
                                </w:r>
                                <w:r w:rsidR="006B10A9" w:rsidRPr="00C11B22">
                                  <w:rPr>
                                    <w:color w:val="575F6D" w:themeColor="text2"/>
                                  </w:rPr>
                                  <w:t xml:space="preserve"> los requisitos y funcionalidades que </w:t>
                                </w:r>
                                <w:r w:rsidR="00F240EA" w:rsidRPr="00C11B22">
                                  <w:rPr>
                                    <w:color w:val="575F6D" w:themeColor="text2"/>
                                  </w:rPr>
                                  <w:t>deberá tener e</w:t>
                                </w:r>
                                <w:r w:rsidR="006B10A9" w:rsidRPr="00C11B22">
                                  <w:rPr>
                                    <w:color w:val="575F6D" w:themeColor="text2"/>
                                  </w:rPr>
                                  <w:t>l sistema frente a los usuarios finales</w:t>
                                </w:r>
                                <w:r w:rsidR="00987188" w:rsidRPr="00C11B22">
                                  <w:rPr>
                                    <w:color w:val="575F6D" w:themeColor="text2"/>
                                  </w:rPr>
                                  <w:t>,</w:t>
                                </w:r>
                                <w:r w:rsidR="006B10A9" w:rsidRPr="00C11B22">
                                  <w:rPr>
                                    <w:color w:val="575F6D" w:themeColor="text2"/>
                                  </w:rPr>
                                  <w:t xml:space="preserve"> tratando de abordar todas las necesidades del cliente</w:t>
                                </w:r>
                                <w:r w:rsidR="00987188" w:rsidRPr="00C11B22">
                                  <w:rPr>
                                    <w:color w:val="575F6D" w:themeColor="text2"/>
                                  </w:rPr>
                                  <w:t xml:space="preserve"> </w:t>
                                </w:r>
                                <w:r w:rsidR="006B10A9" w:rsidRPr="00C11B22">
                                  <w:rPr>
                                    <w:color w:val="575F6D" w:themeColor="text2"/>
                                  </w:rPr>
                                  <w:t>u</w:t>
                                </w:r>
                                <w:r w:rsidR="002B3D90" w:rsidRPr="00C11B22">
                                  <w:rPr>
                                    <w:color w:val="575F6D" w:themeColor="text2"/>
                                  </w:rPr>
                                  <w:t>tilizando</w:t>
                                </w:r>
                                <w:r w:rsidR="006B10A9" w:rsidRPr="00C11B22">
                                  <w:rPr>
                                    <w:color w:val="575F6D" w:themeColor="text2"/>
                                  </w:rPr>
                                  <w:t xml:space="preserve"> para ello todas las metodologías y herramientas necesarias para determinar los requisitos esenciales que </w:t>
                                </w:r>
                                <w:r w:rsidR="002B3D90" w:rsidRPr="00C11B22">
                                  <w:rPr>
                                    <w:color w:val="575F6D" w:themeColor="text2"/>
                                  </w:rPr>
                                  <w:t>se desean identificar.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60000</wp14:pctWidth>
                </wp14:sizeRelH>
                <wp14:sizeRelV relativeFrom="page">
                  <wp14:pctHeight>50000</wp14:pctHeight>
                </wp14:sizeRelV>
              </wp:anchor>
            </w:drawing>
          </mc:Choice>
          <mc:Fallback>
            <w:pict>
              <v:rect w14:anchorId="69B8F3EC" id="Rectángulo 89" o:spid="_x0000_s1027" style="position:absolute;margin-left:0;margin-top:72.2pt;width:367.2pt;height:395.9pt;z-index:251684352;visibility:visible;mso-wrap-style:square;mso-width-percent:600;mso-height-percent:500;mso-wrap-distance-left:9pt;mso-wrap-distance-top:0;mso-wrap-distance-right:9pt;mso-wrap-distance-bottom:0;mso-position-horizontal:absolute;mso-position-horizontal-relative:margin;mso-position-vertical:absolute;mso-position-vertical-relative:page;mso-width-percent:600;mso-height-percent:5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" o:allowincell="f" filled="f" stroked="f">
                <v:textbox>
                  <w:txbxContent>
                    <w:p w14:paraId="06E1873A" w14:textId="2F601702" w:rsidR="00F91616" w:rsidRPr="004B4262" w:rsidRDefault="00000000" w:rsidP="00A76688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smallCaps/>
                          <w:color w:val="244583" w:themeColor="accent2" w:themeShade="80"/>
                          <w:spacing w:val="20"/>
                          <w:sz w:val="56"/>
                          <w:szCs w:val="56"/>
                          <w:u w:val="single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smallCaps/>
                            <w:color w:val="244583" w:themeColor="accent2" w:themeShade="80"/>
                            <w:spacing w:val="20"/>
                            <w:sz w:val="56"/>
                            <w:szCs w:val="56"/>
                            <w:u w:val="single"/>
                          </w:rPr>
                          <w:alias w:val="Título"/>
                          <w:id w:val="83737007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r w:rsidR="00A76688" w:rsidRPr="004B4262">
                            <w:rPr>
                              <w:rFonts w:asciiTheme="majorHAnsi" w:eastAsiaTheme="majorEastAsia" w:hAnsiTheme="majorHAnsi" w:cstheme="majorBidi"/>
                              <w:smallCaps/>
                              <w:color w:val="244583" w:themeColor="accent2" w:themeShade="80"/>
                              <w:spacing w:val="20"/>
                              <w:sz w:val="56"/>
                              <w:szCs w:val="56"/>
                              <w:u w:val="single"/>
                            </w:rPr>
                            <w:t>sistema prototipo bibliotk</w:t>
                          </w:r>
                        </w:sdtContent>
                      </w:sdt>
                    </w:p>
                    <w:p w14:paraId="150D7B2A" w14:textId="52C6B018" w:rsidR="00F91616" w:rsidRDefault="00000000">
                      <w:pPr>
                        <w:rPr>
                          <w:i/>
                          <w:iCs/>
                          <w:color w:val="244583" w:themeColor="accent2" w:themeShade="80"/>
                          <w:sz w:val="28"/>
                          <w:szCs w:val="28"/>
                        </w:rPr>
                      </w:pPr>
                      <w:sdt>
                        <w:sdtPr>
                          <w:rPr>
                            <w:i/>
                            <w:iCs/>
                            <w:color w:val="244583" w:themeColor="accent2" w:themeShade="80"/>
                            <w:sz w:val="28"/>
                            <w:szCs w:val="28"/>
                          </w:rPr>
                          <w:alias w:val="Subtítulo"/>
                          <w:id w:val="83737009"/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Content>
                          <w:r w:rsidR="00F06795">
                            <w:rPr>
                              <w:i/>
                              <w:iCs/>
                              <w:color w:val="244583" w:themeColor="accent2" w:themeShade="80"/>
                              <w:sz w:val="28"/>
                              <w:szCs w:val="28"/>
                            </w:rPr>
                            <w:t>Fase de i</w:t>
                          </w:r>
                          <w:r w:rsidR="00DD1042">
                            <w:rPr>
                              <w:i/>
                              <w:iCs/>
                              <w:color w:val="244583" w:themeColor="accent2" w:themeShade="80"/>
                              <w:sz w:val="28"/>
                              <w:szCs w:val="28"/>
                            </w:rPr>
                            <w:t xml:space="preserve">dentificación </w:t>
                          </w:r>
                          <w:r w:rsidR="006E014D">
                            <w:rPr>
                              <w:i/>
                              <w:iCs/>
                              <w:color w:val="244583" w:themeColor="accent2" w:themeShade="80"/>
                              <w:sz w:val="28"/>
                              <w:szCs w:val="28"/>
                            </w:rPr>
                            <w:t xml:space="preserve">y análisis </w:t>
                          </w:r>
                          <w:r w:rsidR="00DD1042">
                            <w:rPr>
                              <w:i/>
                              <w:iCs/>
                              <w:color w:val="244583" w:themeColor="accent2" w:themeShade="80"/>
                              <w:sz w:val="28"/>
                              <w:szCs w:val="28"/>
                            </w:rPr>
                            <w:t>de necesidades del negocio</w:t>
                          </w:r>
                          <w:r w:rsidR="00704D64">
                            <w:rPr>
                              <w:i/>
                              <w:iCs/>
                              <w:color w:val="244583" w:themeColor="accent2" w:themeShade="80"/>
                              <w:sz w:val="28"/>
                              <w:szCs w:val="28"/>
                            </w:rPr>
                            <w:t>.</w:t>
                          </w:r>
                        </w:sdtContent>
                      </w:sdt>
                    </w:p>
                    <w:p w14:paraId="413AAB7C" w14:textId="77777777" w:rsidR="00F91616" w:rsidRDefault="00F91616">
                      <w:pPr>
                        <w:rPr>
                          <w:i/>
                          <w:iCs/>
                          <w:color w:val="244583" w:themeColor="accent2" w:themeShade="80"/>
                          <w:sz w:val="28"/>
                          <w:szCs w:val="28"/>
                        </w:rPr>
                      </w:pPr>
                    </w:p>
                    <w:p w14:paraId="02D19ADA" w14:textId="28EAF26A" w:rsidR="00F91616" w:rsidRPr="00C11B22" w:rsidRDefault="00000000" w:rsidP="00704D64">
                      <w:pPr>
                        <w:jc w:val="both"/>
                        <w:rPr>
                          <w:color w:val="575F6D" w:themeColor="text2"/>
                        </w:rPr>
                      </w:pPr>
                      <w:sdt>
                        <w:sdtPr>
                          <w:rPr>
                            <w:color w:val="575F6D" w:themeColor="text2"/>
                          </w:rPr>
                          <w:alias w:val="Abstracto"/>
                          <w:id w:val="83737011"/>
                          <w:dataBinding w:prefixMappings="xmlns:ns0='http://schemas.microsoft.com/office/2006/coverPageProps'" w:xpath="/ns0:CoverPageProperties[1]/ns0:Abstract[1]" w:storeItemID="{55AF091B-3C7A-41E3-B477-F2FDAA23CFDA}"/>
                          <w:text/>
                        </w:sdtPr>
                        <w:sdtContent>
                          <w:r w:rsidR="006B10A9" w:rsidRPr="00C11B22">
                            <w:rPr>
                              <w:color w:val="575F6D" w:themeColor="text2"/>
                            </w:rPr>
                            <w:t xml:space="preserve">El siguiente informe detalla los primeros resultados correspondientes a la primera etapa del desarrollo del proyecto de semestre el cual consiste en diseñar e implementar un sistema informático bibliotecario que gestione los préstamos de libros físicos y digitales a alumnos y profesores de </w:t>
                          </w:r>
                          <w:r w:rsidR="00C5139E" w:rsidRPr="00C11B22">
                            <w:rPr>
                              <w:color w:val="575F6D" w:themeColor="text2"/>
                            </w:rPr>
                            <w:t>un</w:t>
                          </w:r>
                          <w:r w:rsidR="008A41FD" w:rsidRPr="00C11B22">
                            <w:rPr>
                              <w:color w:val="575F6D" w:themeColor="text2"/>
                            </w:rPr>
                            <w:t>a</w:t>
                          </w:r>
                          <w:r w:rsidR="006B10A9" w:rsidRPr="00C11B22">
                            <w:rPr>
                              <w:color w:val="575F6D" w:themeColor="text2"/>
                            </w:rPr>
                            <w:t xml:space="preserve"> institución</w:t>
                          </w:r>
                          <w:r w:rsidR="00CA4C81" w:rsidRPr="00C11B22">
                            <w:rPr>
                              <w:color w:val="575F6D" w:themeColor="text2"/>
                            </w:rPr>
                            <w:t xml:space="preserve"> u</w:t>
                          </w:r>
                          <w:r w:rsidR="006B10A9" w:rsidRPr="00C11B22">
                            <w:rPr>
                              <w:color w:val="575F6D" w:themeColor="text2"/>
                            </w:rPr>
                            <w:t>niversitaria</w:t>
                          </w:r>
                          <w:r w:rsidR="00C5139E" w:rsidRPr="00C11B22">
                            <w:rPr>
                              <w:color w:val="575F6D" w:themeColor="text2"/>
                            </w:rPr>
                            <w:t xml:space="preserve"> </w:t>
                          </w:r>
                          <w:r w:rsidR="006B10A9" w:rsidRPr="00C11B22">
                            <w:rPr>
                              <w:color w:val="575F6D" w:themeColor="text2"/>
                            </w:rPr>
                            <w:t>cuyo funcionamiento actual es mediante anotaciones manuales para sus registros de movimientos de ejemplares, se detalla</w:t>
                          </w:r>
                          <w:r w:rsidR="00F240EA" w:rsidRPr="00C11B22">
                            <w:rPr>
                              <w:color w:val="575F6D" w:themeColor="text2"/>
                            </w:rPr>
                            <w:t>ran</w:t>
                          </w:r>
                          <w:r w:rsidR="006B10A9" w:rsidRPr="00C11B22">
                            <w:rPr>
                              <w:color w:val="575F6D" w:themeColor="text2"/>
                            </w:rPr>
                            <w:t xml:space="preserve"> los requisitos y funcionalidades que </w:t>
                          </w:r>
                          <w:r w:rsidR="00F240EA" w:rsidRPr="00C11B22">
                            <w:rPr>
                              <w:color w:val="575F6D" w:themeColor="text2"/>
                            </w:rPr>
                            <w:t>deberá tener e</w:t>
                          </w:r>
                          <w:r w:rsidR="006B10A9" w:rsidRPr="00C11B22">
                            <w:rPr>
                              <w:color w:val="575F6D" w:themeColor="text2"/>
                            </w:rPr>
                            <w:t>l sistema frente a los usuarios finales</w:t>
                          </w:r>
                          <w:r w:rsidR="00987188" w:rsidRPr="00C11B22">
                            <w:rPr>
                              <w:color w:val="575F6D" w:themeColor="text2"/>
                            </w:rPr>
                            <w:t>,</w:t>
                          </w:r>
                          <w:r w:rsidR="006B10A9" w:rsidRPr="00C11B22">
                            <w:rPr>
                              <w:color w:val="575F6D" w:themeColor="text2"/>
                            </w:rPr>
                            <w:t xml:space="preserve"> tratando de abordar todas las necesidades del cliente</w:t>
                          </w:r>
                          <w:r w:rsidR="00987188" w:rsidRPr="00C11B22">
                            <w:rPr>
                              <w:color w:val="575F6D" w:themeColor="text2"/>
                            </w:rPr>
                            <w:t xml:space="preserve"> </w:t>
                          </w:r>
                          <w:r w:rsidR="006B10A9" w:rsidRPr="00C11B22">
                            <w:rPr>
                              <w:color w:val="575F6D" w:themeColor="text2"/>
                            </w:rPr>
                            <w:t>u</w:t>
                          </w:r>
                          <w:r w:rsidR="002B3D90" w:rsidRPr="00C11B22">
                            <w:rPr>
                              <w:color w:val="575F6D" w:themeColor="text2"/>
                            </w:rPr>
                            <w:t>tilizando</w:t>
                          </w:r>
                          <w:r w:rsidR="006B10A9" w:rsidRPr="00C11B22">
                            <w:rPr>
                              <w:color w:val="575F6D" w:themeColor="text2"/>
                            </w:rPr>
                            <w:t xml:space="preserve"> para ello todas las metodologías y herramientas necesarias para determinar los requisitos esenciales que </w:t>
                          </w:r>
                          <w:r w:rsidR="002B3D90" w:rsidRPr="00C11B22">
                            <w:rPr>
                              <w:color w:val="575F6D" w:themeColor="text2"/>
                            </w:rPr>
                            <w:t>se desean identificar.</w:t>
                          </w:r>
                        </w:sdtContent>
                      </w:sdt>
                    </w:p>
                  </w:txbxContent>
                </v:textbox>
                <w10:wrap anchorx="margin" anchory="page"/>
              </v:rect>
            </w:pict>
          </mc:Fallback>
        </mc:AlternateContent>
      </w:r>
      <w:sdt>
        <w:sdtPr>
          <w:rPr>
            <w:i/>
            <w:iCs/>
            <w:smallCaps/>
            <w:color w:val="575F6D" w:themeColor="text2"/>
            <w:spacing w:val="5"/>
            <w:sz w:val="24"/>
            <w:szCs w:val="24"/>
          </w:rPr>
          <w:id w:val="-689369987"/>
          <w:docPartObj>
            <w:docPartGallery w:val="Cover Pages"/>
            <w:docPartUnique/>
          </w:docPartObj>
        </w:sdtPr>
        <w:sdtEndPr/>
        <w:sdtContent>
          <w:r>
            <w:rPr>
              <w:i/>
              <w:iCs/>
              <w:smallCaps/>
              <w:noProof/>
              <w:color w:val="575F6D" w:themeColor="text2"/>
              <w:spacing w:val="5"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90496" behindDoc="0" locked="0" layoutInCell="1" allowOverlap="1" wp14:anchorId="140DF521" wp14:editId="51B23531">
                    <wp:simplePos x="0" y="0"/>
                    <mc:AlternateContent>
                      <mc:Choice Requires="wp14">
                        <wp:positionH relativeFrom="page">
                          <wp14:pctPosHOffset>75000</wp14:pctPosHOffset>
                        </wp:positionH>
                      </mc:Choice>
                      <mc:Fallback>
                        <wp:positionH relativeFrom="page">
                          <wp:posOffset>5670550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773936" cy="10698480"/>
                    <wp:effectExtent l="19050" t="0" r="0" b="0"/>
                    <wp:wrapNone/>
                    <wp:docPr id="1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773937" cy="10698480"/>
                              <a:chOff x="0" y="0"/>
                              <a:chExt cx="1774293" cy="10698480"/>
                            </a:xfrm>
                          </wpg:grpSpPr>
                          <wpg:grpSp>
                            <wpg:cNvPr id="65" name="Group 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8919" y="0"/>
                                <a:ext cx="1465374" cy="10698480"/>
                                <a:chOff x="6022" y="8835"/>
                                <a:chExt cx="2310" cy="16114"/>
                              </a:xfrm>
                            </wpg:grpSpPr>
                            <wps:wsp>
                              <wps:cNvPr id="66" name="Rectangl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76" y="8835"/>
                                  <a:ext cx="1512" cy="16114"/>
                                </a:xfrm>
                                <a:prstGeom prst="rect">
                                  <a:avLst/>
                                </a:prstGeom>
                                <a:gradFill rotWithShape="1">
                                  <a:gsLst>
                                    <a:gs pos="0">
                                      <a:srgbClr val="FEB686"/>
                                    </a:gs>
                                    <a:gs pos="10000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</a:gsLst>
                                  <a:lin ang="0" scaled="1"/>
                                </a:gra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BFB675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AutoShape 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359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FECEAE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8" name="AutoShape 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332" y="8835"/>
                                  <a:ext cx="0" cy="1611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accent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9" name="AutoShape 8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87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57150">
                                  <a:solidFill>
                                    <a:srgbClr val="FECEAE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0" name="AutoShape 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22" y="8835"/>
                                  <a:ext cx="0" cy="1610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EE6D6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71" name="Oval 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7945394"/>
                                <a:ext cx="1101885" cy="107121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 w="38100" cmpd="dbl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Oval 85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259492" y="9378778"/>
                                <a:ext cx="188405" cy="1924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 w="38100" cmpd="dbl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45791" dir="3378596" algn="ctr" rotWithShape="0">
                                        <a:srgbClr val="1F2F3F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71B73F18" id="Grupo 1" o:spid="_x0000_s1026" style="position:absolute;margin-left:0;margin-top:0;width:139.7pt;height:842.4pt;z-index:251690496;mso-left-percent:750;mso-position-horizontal-relative:page;mso-position-vertical:center;mso-position-vertical-relative:page;mso-left-percent:750;mso-width-relative:margin" coordsize="17742,106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">
                    <v:group id="Group 77" o:spid="_x0000_s1027" style="position:absolute;left:3089;width:14653;height:106984" coordorigin="6022,8835" coordsize="2310,16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<v:rect id="Rectangle 78" o:spid="_x0000_s1028" style="position:absolute;left:6676;top:8835;width:1512;height:16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" fillcolor="#feb686" stroked="f" strokecolor="#bfb675">
                        <v:fill color2="#fe8637 [3204]" rotate="t" angle="90" focus="100%" type="gradient"/>
                      </v: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79" o:spid="_x0000_s1029" type="#_x0000_t32" style="position:absolute;left:6359;top:8835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" strokecolor="#feceae" strokeweight="1pt"/>
                      <v:shape id="AutoShape 80" o:spid="_x0000_s1030" type="#_x0000_t32" style="position:absolute;left:8332;top:8835;width:0;height:161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" strokecolor="#fe8637 [3204]" strokeweight="2.25pt"/>
                      <v:shape id="AutoShape 81" o:spid="_x0000_s1031" type="#_x0000_t32" style="position:absolute;left:6587;top:8835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" strokecolor="#feceae" strokeweight="4.5pt"/>
                      <v:shape id="AutoShape 82" o:spid="_x0000_s1032" type="#_x0000_t32" style="position:absolute;left:6022;top:8835;width:0;height:161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" strokecolor="#fee6d6" strokeweight="2.25pt"/>
                    </v:group>
                    <v:oval id="Oval 83" o:spid="_x0000_s1033" style="position:absolute;top:79453;width:11018;height:10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" fillcolor="#fe8637 [3204]" strokecolor="#fe8637 [3204]" strokeweight="3pt">
                      <v:stroke linestyle="thinThin"/>
                    </v:oval>
                    <v:oval id="Oval 85" o:spid="_x0000_s1034" style="position:absolute;left:2594;top:93787;width:1884;height:192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" fillcolor="#fe8637 [3204]" strokecolor="#fe8637 [3204]" strokeweight="3pt">
                      <v:stroke linestyle="thinThin"/>
                      <v:shadow color="#1f2f3f" opacity=".5" offset=",3pt"/>
                    </v:oval>
                    <w10:wrap anchorx="page" anchory="page"/>
                  </v:group>
                </w:pict>
              </mc:Fallback>
            </mc:AlternateContent>
          </w:r>
          <w:r>
            <w:rPr>
              <w:i/>
              <w:iCs/>
              <w:smallCaps/>
              <w:color w:val="575F6D" w:themeColor="text2"/>
              <w:spacing w:val="5"/>
              <w:sz w:val="24"/>
              <w:szCs w:val="24"/>
            </w:rPr>
            <w:br w:type="page"/>
          </w:r>
        </w:sdtContent>
      </w:sdt>
      <w:r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16768" behindDoc="0" locked="0" layoutInCell="1" allowOverlap="1" wp14:anchorId="46AD6A85" wp14:editId="44298010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62" name="Grupo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3" name="Oval 6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7C59F8" id="Grupo 62" o:spid="_x0000_s1026" style="position:absolute;margin-left:0;margin-top:10in;width:43.2pt;height:43.2pt;z-index:25161676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">
                <v:oval id="Oval 63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64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18816" behindDoc="0" locked="0" layoutInCell="1" allowOverlap="1" wp14:anchorId="6FE788C2" wp14:editId="0722B7B7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9" name="Grupo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0" name="Oval 60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057D70" id="Grupo 59" o:spid="_x0000_s1026" style="position:absolute;margin-left:0;margin-top:10in;width:43.2pt;height:43.2pt;z-index:25161881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">
                <v:oval id="Oval 60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" fillcolor="#fe8637" strokecolor="#fe8637" strokeweight="3pt">
                  <v:stroke linestyle="thinThin"/>
                  <v:shadow color="#1f2f3f" opacity=".5" offset=",3pt"/>
                </v:oval>
                <v:rect id="Rectangle 61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20864" behindDoc="0" locked="0" layoutInCell="1" allowOverlap="1" wp14:anchorId="7D24CD54" wp14:editId="59EE890C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6" name="Grupo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7" name="Oval 57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B9F5C3" id="Grupo 56" o:spid="_x0000_s1026" style="position:absolute;margin-left:0;margin-top:10in;width:43.2pt;height:43.2pt;z-index:25162086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">
                <v:oval id="Oval 57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58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22912" behindDoc="0" locked="0" layoutInCell="1" allowOverlap="1" wp14:anchorId="21A7E424" wp14:editId="2F0C7996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3" name="Grupo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4" name="Oval 54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F61A56" id="Grupo 53" o:spid="_x0000_s1026" style="position:absolute;margin-left:0;margin-top:10in;width:43.2pt;height:43.2pt;z-index:25162291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">
                <v:oval id="Oval 54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55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24960" behindDoc="0" locked="0" layoutInCell="1" allowOverlap="1" wp14:anchorId="1D2B6C98" wp14:editId="0CA13C5F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0" name="Grupo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1" name="Oval 51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8689B5" id="Grupo 50" o:spid="_x0000_s1026" style="position:absolute;margin-left:0;margin-top:10in;width:43.2pt;height:43.2pt;z-index:25162496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">
                <v:oval id="Oval 51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52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27008" behindDoc="0" locked="0" layoutInCell="1" allowOverlap="1" wp14:anchorId="4986C7F5" wp14:editId="2095C9ED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47" name="Grupo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8" name="Oval 48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30BBA6" id="Grupo 47" o:spid="_x0000_s1026" style="position:absolute;margin-left:0;margin-top:10in;width:43.2pt;height:43.2pt;z-index:25162700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">
                <v:oval id="Oval 48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49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29056" behindDoc="0" locked="0" layoutInCell="1" allowOverlap="1" wp14:anchorId="0F11BF33" wp14:editId="2D705287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44" name="Grupo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5" name="Oval 45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304455" id="Grupo 44" o:spid="_x0000_s1026" style="position:absolute;margin-left:0;margin-top:10in;width:43.2pt;height:43.2pt;z-index:25162905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">
                <v:oval id="Oval 45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46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31104" behindDoc="0" locked="0" layoutInCell="1" allowOverlap="1" wp14:anchorId="6910A8E6" wp14:editId="491ADF2E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41" name="Grupo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2" name="Oval 42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4625F8" id="Grupo 41" o:spid="_x0000_s1026" style="position:absolute;margin-left:0;margin-top:10in;width:43.2pt;height:43.2pt;z-index:25163110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">
                <v:oval id="Oval 42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43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33152" behindDoc="0" locked="0" layoutInCell="1" allowOverlap="1" wp14:anchorId="28F1A9DE" wp14:editId="26F0D542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38" name="Grupo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9" name="Oval 39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76A3A4" id="Grupo 38" o:spid="_x0000_s1026" style="position:absolute;margin-left:0;margin-top:10in;width:43.2pt;height:43.2pt;z-index:25163315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">
                <v:oval id="Oval 39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40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35200" behindDoc="0" locked="0" layoutInCell="1" allowOverlap="1" wp14:anchorId="757EB621" wp14:editId="00320DE3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35" name="Grupo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6" name="Oval 36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FE27CF" id="Grupo 35" o:spid="_x0000_s1026" style="position:absolute;margin-left:0;margin-top:10in;width:43.2pt;height:43.2pt;z-index:25163520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">
                <v:oval id="Oval 36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37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37248" behindDoc="0" locked="0" layoutInCell="1" allowOverlap="1" wp14:anchorId="2ED936B9" wp14:editId="1B4B66D4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32" name="Grupo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3" name="Oval 3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939CC8" id="Grupo 32" o:spid="_x0000_s1026" style="position:absolute;margin-left:0;margin-top:10in;width:43.2pt;height:43.2pt;z-index:25163724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">
                <v:oval id="Oval 33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34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39296" behindDoc="0" locked="0" layoutInCell="1" allowOverlap="1" wp14:anchorId="6B472AB7" wp14:editId="36B490AF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9" name="Grup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0" name="Oval 30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00771A" id="Grupo 29" o:spid="_x0000_s1026" style="position:absolute;margin-left:0;margin-top:10in;width:43.2pt;height:43.2pt;z-index:25163929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">
                <v:oval id="Oval 30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31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41344" behindDoc="0" locked="0" layoutInCell="1" allowOverlap="1" wp14:anchorId="0FC3CF29" wp14:editId="481F5E3E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6" name="Grupo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7" name="Oval 27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269139" id="Grupo 26" o:spid="_x0000_s1026" style="position:absolute;margin-left:0;margin-top:10in;width:43.2pt;height:43.2pt;z-index:25164134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">
                <v:oval id="Oval 27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28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" filled="f" stroked="f"/>
                <w10:wrap anchorx="margin" anchory="margin"/>
              </v:group>
            </w:pict>
          </mc:Fallback>
        </mc:AlternateContent>
      </w:r>
      <w:r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43392" behindDoc="0" locked="0" layoutInCell="1" allowOverlap="1" wp14:anchorId="1F49250A" wp14:editId="766F541A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3" name="Grup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4" name="Oval 24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43F25D" id="Grupo 23" o:spid="_x0000_s1026" style="position:absolute;margin-left:0;margin-top:10in;width:43.2pt;height:43.2pt;z-index:25164339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">
                <v:oval id="Oval 24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25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45440" behindDoc="0" locked="0" layoutInCell="1" allowOverlap="1" wp14:anchorId="37CF693B" wp14:editId="27FA52A5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0" name="Grup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1" name="Oval 21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AA15FE" id="Grupo 20" o:spid="_x0000_s1026" style="position:absolute;margin-left:0;margin-top:10in;width:43.2pt;height:43.2pt;z-index:25164544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">
                <v:oval id="Oval 21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22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47488" behindDoc="0" locked="0" layoutInCell="1" allowOverlap="1" wp14:anchorId="72BFB70F" wp14:editId="49415EAE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17" name="Grup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8" name="Oval 18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017981" id="Grupo 17" o:spid="_x0000_s1026" style="position:absolute;margin-left:0;margin-top:10in;width:43.2pt;height:43.2pt;z-index:25164748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">
                <v:oval id="Oval 18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" fillcolor="#fe8637" strokecolor="#fe8637" strokeweight="3pt">
                  <v:stroke linestyle="thinThin"/>
                  <v:shadow color="#1f2f3f" opacity=".5" offset=",3pt"/>
                </v:oval>
                <v:rect id="Rectangle 19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49536" behindDoc="0" locked="0" layoutInCell="1" allowOverlap="1" wp14:anchorId="5A69FB5A" wp14:editId="6BDA11C6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14" name="Grup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5" name="Oval 15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786B28" id="Grupo 14" o:spid="_x0000_s1026" style="position:absolute;margin-left:0;margin-top:10in;width:43.2pt;height:43.2pt;z-index:25164953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">
                <v:oval id="Oval 15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16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" filled="f" stroked="f"/>
                <w10:wrap anchorx="margin" anchory="margin"/>
              </v:group>
            </w:pict>
          </mc:Fallback>
        </mc:AlternateContent>
      </w:r>
      <w:r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61039C03" wp14:editId="27E8CD98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11" name="Grup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2" name="Oval 12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8EA0AC" id="Grupo 11" o:spid="_x0000_s1026" style="position:absolute;margin-left:0;margin-top:10in;width:43.2pt;height:43.2pt;z-index:25165158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">
                <v:oval id="Oval 12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13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 wp14:anchorId="24BE5812" wp14:editId="29241304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8" name="Grup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9" name="Oval 9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80FBB0" id="Grupo 8" o:spid="_x0000_s1026" style="position:absolute;margin-left:0;margin-top:10in;width:43.2pt;height:43.2pt;z-index:25165363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">
                <v:oval id="Oval 9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" fillcolor="#fe8637" strokecolor="#fe8637" strokeweight="3pt">
                  <v:stroke linestyle="thinThin"/>
                  <v:shadow color="#1f2f3f" opacity=".5" offset=",3pt"/>
                </v:oval>
                <v:rect id="Rectangle 10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451A0440" wp14:editId="67FA4F47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" name="Grup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" name="Oval 6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A12ACE" id="Grupo 5" o:spid="_x0000_s1026" style="position:absolute;margin-left:0;margin-top:10in;width:43.2pt;height:43.2pt;z-index:25165568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">
                <v:oval id="Oval 6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" fillcolor="#fe8637" strokecolor="#fe8637" strokeweight="3pt">
                  <v:stroke linestyle="thinThin"/>
                  <v:shadow color="#1f2f3f" opacity=".5" offset=",3pt"/>
                </v:oval>
                <v:rect id="Rectangle 7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37B7E80A" wp14:editId="08C033EF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" name="Grup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" name="Oval 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5EE733" id="Grupo 2" o:spid="_x0000_s1026" style="position:absolute;margin-left:0;margin-top:10in;width:43.2pt;height:43.2pt;z-index:25165772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">
                <v:oval id="Oval 3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" fillcolor="#fe8637" strokecolor="#fe8637" strokeweight="3pt">
                  <v:stroke linestyle="thinThin"/>
                  <v:shadow color="#1f2f3f" opacity=".5" offset=",3pt"/>
                </v:oval>
                <v:rect id="Rectangle 4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ECGwwAAANoAAAAPAAAAZHJzL2Rvd25yZXYueG1sRI9Ba8JA&#10;FITvgv9heUIvopsWkR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lWRAhsMAAADaAAAADwAA&#10;AAAAAAAAAAAAAAAHAgAAZHJzL2Rvd25yZXYueG1sUEsFBgAAAAADAAMAtwAAAPcCAAAAAA==&#10;" filled="f" stroked="f"/>
                <w10:wrap anchorx="margin" anchory="margin"/>
              </v:group>
            </w:pict>
          </mc:Fallback>
        </mc:AlternateContent>
      </w:r>
    </w:p>
    <w:p w14:paraId="387BBC71" w14:textId="77777777" w:rsidR="0099355F" w:rsidRDefault="0099355F" w:rsidP="0099355F">
      <w:pPr>
        <w:pStyle w:val="Subttulo"/>
        <w:jc w:val="center"/>
        <w:rPr>
          <w:sz w:val="28"/>
          <w:szCs w:val="28"/>
          <w:u w:val="single"/>
        </w:rPr>
      </w:pPr>
    </w:p>
    <w:p w14:paraId="578961AA" w14:textId="77777777" w:rsidR="0099355F" w:rsidRDefault="0099355F" w:rsidP="0099355F">
      <w:pPr>
        <w:pStyle w:val="Subttulo"/>
        <w:jc w:val="center"/>
        <w:rPr>
          <w:sz w:val="28"/>
          <w:szCs w:val="28"/>
          <w:u w:val="single"/>
        </w:rPr>
      </w:pPr>
    </w:p>
    <w:p w14:paraId="526E08E8" w14:textId="7DF91436" w:rsidR="00F91616" w:rsidRPr="008D049A" w:rsidRDefault="00E77F62" w:rsidP="0099355F">
      <w:pPr>
        <w:pStyle w:val="Subttulo"/>
        <w:jc w:val="center"/>
        <w:rPr>
          <w:color w:val="000000" w:themeColor="text1"/>
          <w:sz w:val="28"/>
          <w:szCs w:val="28"/>
          <w:u w:val="single"/>
        </w:rPr>
      </w:pPr>
      <w:r w:rsidRPr="008D049A">
        <w:rPr>
          <w:color w:val="000000" w:themeColor="text1"/>
          <w:sz w:val="28"/>
          <w:szCs w:val="28"/>
          <w:u w:val="single"/>
        </w:rPr>
        <w:t>Objetivos y Alcances</w:t>
      </w:r>
    </w:p>
    <w:p w14:paraId="7858ED88" w14:textId="77777777" w:rsidR="00A93B9D" w:rsidRPr="00D12F50" w:rsidRDefault="00A93B9D">
      <w:pPr>
        <w:pStyle w:val="Subttulo"/>
        <w:rPr>
          <w:sz w:val="28"/>
          <w:szCs w:val="28"/>
          <w:u w:val="single"/>
        </w:rPr>
      </w:pPr>
    </w:p>
    <w:p w14:paraId="4A7A6EFB" w14:textId="77777777" w:rsidR="005923FF" w:rsidRDefault="005923FF" w:rsidP="00B70DFE">
      <w:pPr>
        <w:pStyle w:val="Subttulo"/>
        <w:jc w:val="both"/>
        <w:rPr>
          <w:i w:val="0"/>
          <w:iCs/>
          <w:sz w:val="20"/>
          <w:szCs w:val="20"/>
        </w:rPr>
      </w:pPr>
    </w:p>
    <w:p w14:paraId="00C41C81" w14:textId="1EFC273F" w:rsidR="00C164B0" w:rsidRDefault="00E3455F" w:rsidP="00B70DFE">
      <w:pPr>
        <w:pStyle w:val="Subttulo"/>
        <w:jc w:val="both"/>
        <w:rPr>
          <w:i w:val="0"/>
          <w:iCs/>
          <w:sz w:val="20"/>
          <w:szCs w:val="20"/>
        </w:rPr>
      </w:pPr>
      <w:r>
        <w:rPr>
          <w:i w:val="0"/>
          <w:iCs/>
          <w:sz w:val="20"/>
          <w:szCs w:val="20"/>
        </w:rPr>
        <w:t>El objetivo principal de l</w:t>
      </w:r>
      <w:r w:rsidR="00647286">
        <w:rPr>
          <w:i w:val="0"/>
          <w:iCs/>
          <w:sz w:val="20"/>
          <w:szCs w:val="20"/>
        </w:rPr>
        <w:t>a</w:t>
      </w:r>
      <w:r w:rsidR="00DD31EC">
        <w:rPr>
          <w:i w:val="0"/>
          <w:iCs/>
          <w:sz w:val="20"/>
          <w:szCs w:val="20"/>
        </w:rPr>
        <w:t xml:space="preserve"> </w:t>
      </w:r>
      <w:r w:rsidR="00647286">
        <w:rPr>
          <w:i w:val="0"/>
          <w:iCs/>
          <w:sz w:val="20"/>
          <w:szCs w:val="20"/>
        </w:rPr>
        <w:t xml:space="preserve">construcción </w:t>
      </w:r>
      <w:r w:rsidR="004D315D">
        <w:rPr>
          <w:i w:val="0"/>
          <w:iCs/>
          <w:sz w:val="20"/>
          <w:szCs w:val="20"/>
        </w:rPr>
        <w:t>de este</w:t>
      </w:r>
      <w:r w:rsidR="007D3F0D">
        <w:rPr>
          <w:i w:val="0"/>
          <w:iCs/>
          <w:sz w:val="20"/>
          <w:szCs w:val="20"/>
        </w:rPr>
        <w:t xml:space="preserve"> </w:t>
      </w:r>
      <w:r w:rsidR="00102761">
        <w:rPr>
          <w:i w:val="0"/>
          <w:iCs/>
          <w:sz w:val="20"/>
          <w:szCs w:val="20"/>
        </w:rPr>
        <w:t xml:space="preserve">sistema informático </w:t>
      </w:r>
      <w:r w:rsidR="00A07E74">
        <w:rPr>
          <w:i w:val="0"/>
          <w:iCs/>
          <w:sz w:val="20"/>
          <w:szCs w:val="20"/>
        </w:rPr>
        <w:t xml:space="preserve">prototipo </w:t>
      </w:r>
      <w:r w:rsidR="00102761">
        <w:rPr>
          <w:i w:val="0"/>
          <w:iCs/>
          <w:sz w:val="20"/>
          <w:szCs w:val="20"/>
        </w:rPr>
        <w:t xml:space="preserve">surge por la </w:t>
      </w:r>
      <w:r w:rsidR="00C75390">
        <w:rPr>
          <w:i w:val="0"/>
          <w:iCs/>
          <w:sz w:val="20"/>
          <w:szCs w:val="20"/>
        </w:rPr>
        <w:t>necesidad</w:t>
      </w:r>
      <w:r w:rsidR="008E48CE">
        <w:rPr>
          <w:i w:val="0"/>
          <w:iCs/>
          <w:sz w:val="20"/>
          <w:szCs w:val="20"/>
        </w:rPr>
        <w:t xml:space="preserve"> de</w:t>
      </w:r>
      <w:r w:rsidR="00102761">
        <w:rPr>
          <w:i w:val="0"/>
          <w:iCs/>
          <w:sz w:val="20"/>
          <w:szCs w:val="20"/>
        </w:rPr>
        <w:t xml:space="preserve"> parte </w:t>
      </w:r>
      <w:r w:rsidR="008E48CE">
        <w:rPr>
          <w:i w:val="0"/>
          <w:iCs/>
          <w:sz w:val="20"/>
          <w:szCs w:val="20"/>
        </w:rPr>
        <w:t>de</w:t>
      </w:r>
      <w:r w:rsidR="008D0EC3">
        <w:rPr>
          <w:i w:val="0"/>
          <w:iCs/>
          <w:sz w:val="20"/>
          <w:szCs w:val="20"/>
        </w:rPr>
        <w:t xml:space="preserve"> </w:t>
      </w:r>
      <w:r w:rsidR="008E48CE">
        <w:rPr>
          <w:i w:val="0"/>
          <w:iCs/>
          <w:sz w:val="20"/>
          <w:szCs w:val="20"/>
        </w:rPr>
        <w:t>Universidad</w:t>
      </w:r>
      <w:r w:rsidR="00E05FA3">
        <w:rPr>
          <w:i w:val="0"/>
          <w:iCs/>
          <w:sz w:val="20"/>
          <w:szCs w:val="20"/>
        </w:rPr>
        <w:t xml:space="preserve"> </w:t>
      </w:r>
      <w:r w:rsidR="00394C25">
        <w:rPr>
          <w:i w:val="0"/>
          <w:iCs/>
          <w:sz w:val="20"/>
          <w:szCs w:val="20"/>
        </w:rPr>
        <w:t>Alba</w:t>
      </w:r>
      <w:r w:rsidR="00450CEC">
        <w:rPr>
          <w:i w:val="0"/>
          <w:iCs/>
          <w:sz w:val="20"/>
          <w:szCs w:val="20"/>
        </w:rPr>
        <w:t xml:space="preserve"> SA</w:t>
      </w:r>
      <w:r w:rsidR="00543F92">
        <w:rPr>
          <w:i w:val="0"/>
          <w:iCs/>
          <w:sz w:val="20"/>
          <w:szCs w:val="20"/>
        </w:rPr>
        <w:t>,</w:t>
      </w:r>
      <w:r w:rsidR="008D0EC3">
        <w:rPr>
          <w:i w:val="0"/>
          <w:iCs/>
          <w:sz w:val="20"/>
          <w:szCs w:val="20"/>
        </w:rPr>
        <w:t xml:space="preserve"> desde ahora </w:t>
      </w:r>
      <w:r w:rsidR="00C03B67">
        <w:rPr>
          <w:i w:val="0"/>
          <w:iCs/>
          <w:sz w:val="20"/>
          <w:szCs w:val="20"/>
        </w:rPr>
        <w:t xml:space="preserve">en adelante </w:t>
      </w:r>
      <w:r w:rsidR="008D0EC3">
        <w:rPr>
          <w:i w:val="0"/>
          <w:iCs/>
          <w:sz w:val="20"/>
          <w:szCs w:val="20"/>
        </w:rPr>
        <w:t>“cliente”</w:t>
      </w:r>
      <w:r w:rsidR="004E11EC">
        <w:rPr>
          <w:i w:val="0"/>
          <w:iCs/>
          <w:sz w:val="20"/>
          <w:szCs w:val="20"/>
        </w:rPr>
        <w:t xml:space="preserve">, de crear </w:t>
      </w:r>
      <w:r w:rsidR="001E6101">
        <w:rPr>
          <w:i w:val="0"/>
          <w:iCs/>
          <w:sz w:val="20"/>
          <w:szCs w:val="20"/>
        </w:rPr>
        <w:t xml:space="preserve">una solución que </w:t>
      </w:r>
      <w:r w:rsidR="00601B44">
        <w:rPr>
          <w:i w:val="0"/>
          <w:iCs/>
          <w:sz w:val="20"/>
          <w:szCs w:val="20"/>
        </w:rPr>
        <w:t>permita</w:t>
      </w:r>
      <w:r w:rsidR="00713BD3">
        <w:rPr>
          <w:i w:val="0"/>
          <w:iCs/>
          <w:sz w:val="20"/>
          <w:szCs w:val="20"/>
        </w:rPr>
        <w:t xml:space="preserve"> </w:t>
      </w:r>
      <w:r w:rsidR="00490D0D">
        <w:rPr>
          <w:i w:val="0"/>
          <w:iCs/>
          <w:sz w:val="20"/>
          <w:szCs w:val="20"/>
        </w:rPr>
        <w:t xml:space="preserve">digitalizar  un sistema físico </w:t>
      </w:r>
      <w:r w:rsidR="002E037D">
        <w:rPr>
          <w:i w:val="0"/>
          <w:iCs/>
          <w:sz w:val="20"/>
          <w:szCs w:val="20"/>
        </w:rPr>
        <w:t xml:space="preserve">de libros </w:t>
      </w:r>
      <w:r w:rsidR="00490D0D">
        <w:rPr>
          <w:i w:val="0"/>
          <w:iCs/>
          <w:sz w:val="20"/>
          <w:szCs w:val="20"/>
        </w:rPr>
        <w:t>de</w:t>
      </w:r>
      <w:r w:rsidR="00964672">
        <w:rPr>
          <w:i w:val="0"/>
          <w:iCs/>
          <w:sz w:val="20"/>
          <w:szCs w:val="20"/>
        </w:rPr>
        <w:t xml:space="preserve"> una</w:t>
      </w:r>
      <w:r w:rsidR="00490D0D">
        <w:rPr>
          <w:i w:val="0"/>
          <w:iCs/>
          <w:sz w:val="20"/>
          <w:szCs w:val="20"/>
        </w:rPr>
        <w:t xml:space="preserve"> biblioteca</w:t>
      </w:r>
      <w:r w:rsidR="0095500D">
        <w:rPr>
          <w:i w:val="0"/>
          <w:iCs/>
          <w:sz w:val="20"/>
          <w:szCs w:val="20"/>
        </w:rPr>
        <w:t>,</w:t>
      </w:r>
      <w:r w:rsidR="00473B97">
        <w:rPr>
          <w:i w:val="0"/>
          <w:iCs/>
          <w:sz w:val="20"/>
          <w:szCs w:val="20"/>
        </w:rPr>
        <w:t xml:space="preserve"> la</w:t>
      </w:r>
      <w:r w:rsidR="00B079C8">
        <w:rPr>
          <w:i w:val="0"/>
          <w:iCs/>
          <w:sz w:val="20"/>
          <w:szCs w:val="20"/>
        </w:rPr>
        <w:t xml:space="preserve"> cual debe </w:t>
      </w:r>
      <w:r w:rsidR="001E6101">
        <w:rPr>
          <w:i w:val="0"/>
          <w:iCs/>
          <w:sz w:val="20"/>
          <w:szCs w:val="20"/>
        </w:rPr>
        <w:t xml:space="preserve">migrar </w:t>
      </w:r>
      <w:r w:rsidR="003E7E7F">
        <w:rPr>
          <w:i w:val="0"/>
          <w:iCs/>
          <w:sz w:val="20"/>
          <w:szCs w:val="20"/>
        </w:rPr>
        <w:t>a u</w:t>
      </w:r>
      <w:r w:rsidR="00FB6F6E">
        <w:rPr>
          <w:i w:val="0"/>
          <w:iCs/>
          <w:sz w:val="20"/>
          <w:szCs w:val="20"/>
        </w:rPr>
        <w:t>na plataforma</w:t>
      </w:r>
      <w:r w:rsidR="003E7E7F">
        <w:rPr>
          <w:i w:val="0"/>
          <w:iCs/>
          <w:sz w:val="20"/>
          <w:szCs w:val="20"/>
        </w:rPr>
        <w:t xml:space="preserve"> digital donde los metadatos de los ejemplares puedan ser estructurados </w:t>
      </w:r>
      <w:r w:rsidR="000B19A1">
        <w:rPr>
          <w:i w:val="0"/>
          <w:iCs/>
          <w:sz w:val="20"/>
          <w:szCs w:val="20"/>
        </w:rPr>
        <w:t>de forma tal qu</w:t>
      </w:r>
      <w:r w:rsidR="00790242">
        <w:rPr>
          <w:i w:val="0"/>
          <w:iCs/>
          <w:sz w:val="20"/>
          <w:szCs w:val="20"/>
        </w:rPr>
        <w:t>e</w:t>
      </w:r>
      <w:r w:rsidR="000B19A1">
        <w:rPr>
          <w:i w:val="0"/>
          <w:iCs/>
          <w:sz w:val="20"/>
          <w:szCs w:val="20"/>
        </w:rPr>
        <w:t xml:space="preserve"> pued</w:t>
      </w:r>
      <w:r w:rsidR="00790242">
        <w:rPr>
          <w:i w:val="0"/>
          <w:iCs/>
          <w:sz w:val="20"/>
          <w:szCs w:val="20"/>
        </w:rPr>
        <w:t>a</w:t>
      </w:r>
      <w:r w:rsidR="000B19A1">
        <w:rPr>
          <w:i w:val="0"/>
          <w:iCs/>
          <w:sz w:val="20"/>
          <w:szCs w:val="20"/>
        </w:rPr>
        <w:t xml:space="preserve"> </w:t>
      </w:r>
      <w:r w:rsidR="000E07D0">
        <w:rPr>
          <w:i w:val="0"/>
          <w:iCs/>
          <w:sz w:val="20"/>
          <w:szCs w:val="20"/>
        </w:rPr>
        <w:t xml:space="preserve">existir una </w:t>
      </w:r>
      <w:r w:rsidR="00D36D91">
        <w:rPr>
          <w:i w:val="0"/>
          <w:iCs/>
          <w:sz w:val="20"/>
          <w:szCs w:val="20"/>
        </w:rPr>
        <w:t>gestión</w:t>
      </w:r>
      <w:r w:rsidR="000E07D0">
        <w:rPr>
          <w:i w:val="0"/>
          <w:iCs/>
          <w:sz w:val="20"/>
          <w:szCs w:val="20"/>
        </w:rPr>
        <w:t xml:space="preserve"> y </w:t>
      </w:r>
      <w:r w:rsidR="00F01A63">
        <w:rPr>
          <w:i w:val="0"/>
          <w:iCs/>
          <w:sz w:val="20"/>
          <w:szCs w:val="20"/>
        </w:rPr>
        <w:t>categorización</w:t>
      </w:r>
      <w:r w:rsidR="00790242">
        <w:rPr>
          <w:i w:val="0"/>
          <w:iCs/>
          <w:sz w:val="20"/>
          <w:szCs w:val="20"/>
        </w:rPr>
        <w:t xml:space="preserve"> </w:t>
      </w:r>
      <w:r w:rsidR="000A62BF">
        <w:rPr>
          <w:i w:val="0"/>
          <w:iCs/>
          <w:sz w:val="20"/>
          <w:szCs w:val="20"/>
        </w:rPr>
        <w:t xml:space="preserve">de ejemplares </w:t>
      </w:r>
      <w:r w:rsidR="00200E24">
        <w:rPr>
          <w:i w:val="0"/>
          <w:iCs/>
          <w:sz w:val="20"/>
          <w:szCs w:val="20"/>
        </w:rPr>
        <w:t>más</w:t>
      </w:r>
      <w:r w:rsidR="00586450">
        <w:rPr>
          <w:i w:val="0"/>
          <w:iCs/>
          <w:sz w:val="20"/>
          <w:szCs w:val="20"/>
        </w:rPr>
        <w:t xml:space="preserve"> eficaz </w:t>
      </w:r>
      <w:r w:rsidR="00C84BD8">
        <w:rPr>
          <w:i w:val="0"/>
          <w:iCs/>
          <w:sz w:val="20"/>
          <w:szCs w:val="20"/>
        </w:rPr>
        <w:t>pa</w:t>
      </w:r>
      <w:r w:rsidR="00DB2A3B">
        <w:rPr>
          <w:i w:val="0"/>
          <w:iCs/>
          <w:sz w:val="20"/>
          <w:szCs w:val="20"/>
        </w:rPr>
        <w:t>ra</w:t>
      </w:r>
      <w:r w:rsidR="00586450">
        <w:rPr>
          <w:i w:val="0"/>
          <w:iCs/>
          <w:sz w:val="20"/>
          <w:szCs w:val="20"/>
        </w:rPr>
        <w:t xml:space="preserve"> </w:t>
      </w:r>
      <w:r w:rsidR="004627F8">
        <w:rPr>
          <w:i w:val="0"/>
          <w:iCs/>
          <w:sz w:val="20"/>
          <w:szCs w:val="20"/>
        </w:rPr>
        <w:t xml:space="preserve">lograr </w:t>
      </w:r>
      <w:r w:rsidR="003E0A71">
        <w:rPr>
          <w:i w:val="0"/>
          <w:iCs/>
          <w:sz w:val="20"/>
          <w:szCs w:val="20"/>
        </w:rPr>
        <w:t>dar acceso</w:t>
      </w:r>
      <w:r w:rsidR="00640E7E">
        <w:rPr>
          <w:i w:val="0"/>
          <w:iCs/>
          <w:sz w:val="20"/>
          <w:szCs w:val="20"/>
        </w:rPr>
        <w:t xml:space="preserve"> </w:t>
      </w:r>
      <w:r w:rsidR="00876003">
        <w:rPr>
          <w:i w:val="0"/>
          <w:iCs/>
          <w:sz w:val="20"/>
          <w:szCs w:val="20"/>
        </w:rPr>
        <w:t>a</w:t>
      </w:r>
      <w:r w:rsidR="009D4ACD" w:rsidRPr="009D4ACD">
        <w:rPr>
          <w:i w:val="0"/>
          <w:iCs/>
          <w:sz w:val="20"/>
          <w:szCs w:val="20"/>
        </w:rPr>
        <w:t xml:space="preserve"> </w:t>
      </w:r>
      <w:r w:rsidR="009D4ACD">
        <w:rPr>
          <w:i w:val="0"/>
          <w:iCs/>
          <w:sz w:val="20"/>
          <w:szCs w:val="20"/>
        </w:rPr>
        <w:t xml:space="preserve">los ejemplares físicos </w:t>
      </w:r>
      <w:r w:rsidR="00DD75C9">
        <w:rPr>
          <w:i w:val="0"/>
          <w:iCs/>
          <w:sz w:val="20"/>
          <w:szCs w:val="20"/>
        </w:rPr>
        <w:t>y</w:t>
      </w:r>
      <w:r w:rsidR="009D4ACD">
        <w:rPr>
          <w:i w:val="0"/>
          <w:iCs/>
          <w:sz w:val="20"/>
          <w:szCs w:val="20"/>
        </w:rPr>
        <w:t xml:space="preserve"> digitales</w:t>
      </w:r>
      <w:r w:rsidR="00876003">
        <w:rPr>
          <w:i w:val="0"/>
          <w:iCs/>
          <w:sz w:val="20"/>
          <w:szCs w:val="20"/>
        </w:rPr>
        <w:t xml:space="preserve"> </w:t>
      </w:r>
      <w:r w:rsidR="00DD75C9">
        <w:rPr>
          <w:i w:val="0"/>
          <w:iCs/>
          <w:sz w:val="20"/>
          <w:szCs w:val="20"/>
        </w:rPr>
        <w:t>a todos los</w:t>
      </w:r>
      <w:r w:rsidR="00C84BD8">
        <w:rPr>
          <w:i w:val="0"/>
          <w:iCs/>
          <w:sz w:val="20"/>
          <w:szCs w:val="20"/>
        </w:rPr>
        <w:t xml:space="preserve"> </w:t>
      </w:r>
      <w:r w:rsidR="00876003">
        <w:rPr>
          <w:i w:val="0"/>
          <w:iCs/>
          <w:sz w:val="20"/>
          <w:szCs w:val="20"/>
        </w:rPr>
        <w:t>usuarios</w:t>
      </w:r>
      <w:r w:rsidR="00A0768F">
        <w:rPr>
          <w:i w:val="0"/>
          <w:iCs/>
          <w:sz w:val="20"/>
          <w:szCs w:val="20"/>
        </w:rPr>
        <w:t xml:space="preserve"> </w:t>
      </w:r>
      <w:r w:rsidR="000A62BF">
        <w:rPr>
          <w:i w:val="0"/>
          <w:iCs/>
          <w:sz w:val="20"/>
          <w:szCs w:val="20"/>
        </w:rPr>
        <w:t xml:space="preserve">alumnos </w:t>
      </w:r>
      <w:r w:rsidR="00A0768F">
        <w:rPr>
          <w:i w:val="0"/>
          <w:iCs/>
          <w:sz w:val="20"/>
          <w:szCs w:val="20"/>
        </w:rPr>
        <w:t xml:space="preserve">y profesores </w:t>
      </w:r>
      <w:r w:rsidR="00876003">
        <w:rPr>
          <w:i w:val="0"/>
          <w:iCs/>
          <w:sz w:val="20"/>
          <w:szCs w:val="20"/>
        </w:rPr>
        <w:t xml:space="preserve">de la universidad </w:t>
      </w:r>
      <w:r w:rsidR="00C84BD8">
        <w:rPr>
          <w:i w:val="0"/>
          <w:iCs/>
          <w:sz w:val="20"/>
          <w:szCs w:val="20"/>
        </w:rPr>
        <w:t xml:space="preserve">a </w:t>
      </w:r>
      <w:r w:rsidR="009065BB">
        <w:rPr>
          <w:i w:val="0"/>
          <w:iCs/>
          <w:sz w:val="20"/>
          <w:szCs w:val="20"/>
        </w:rPr>
        <w:t>desde cualquier dispositivo de navegación</w:t>
      </w:r>
      <w:r w:rsidR="00DD75C9">
        <w:rPr>
          <w:i w:val="0"/>
          <w:iCs/>
          <w:sz w:val="20"/>
          <w:szCs w:val="20"/>
        </w:rPr>
        <w:t xml:space="preserve"> y presencial en la biblioteca</w:t>
      </w:r>
      <w:r w:rsidR="00DD31EC">
        <w:rPr>
          <w:i w:val="0"/>
          <w:iCs/>
          <w:sz w:val="20"/>
          <w:szCs w:val="20"/>
        </w:rPr>
        <w:t>.</w:t>
      </w:r>
    </w:p>
    <w:p w14:paraId="6DC9D3BF" w14:textId="77777777" w:rsidR="00E519B2" w:rsidRDefault="00E519B2" w:rsidP="00B70DFE">
      <w:pPr>
        <w:pStyle w:val="Subttulo"/>
        <w:jc w:val="both"/>
        <w:rPr>
          <w:i w:val="0"/>
          <w:iCs/>
          <w:sz w:val="20"/>
          <w:szCs w:val="20"/>
        </w:rPr>
      </w:pPr>
    </w:p>
    <w:p w14:paraId="48D1FDBB" w14:textId="666931DB" w:rsidR="005E1DAE" w:rsidRDefault="008D6DEB" w:rsidP="00B70DFE">
      <w:pPr>
        <w:pStyle w:val="Subttulo"/>
        <w:jc w:val="both"/>
        <w:rPr>
          <w:i w:val="0"/>
          <w:iCs/>
          <w:sz w:val="20"/>
          <w:szCs w:val="20"/>
        </w:rPr>
      </w:pPr>
      <w:r>
        <w:rPr>
          <w:i w:val="0"/>
          <w:iCs/>
          <w:sz w:val="20"/>
          <w:szCs w:val="20"/>
        </w:rPr>
        <w:t xml:space="preserve">La </w:t>
      </w:r>
      <w:r w:rsidR="008734D3">
        <w:rPr>
          <w:i w:val="0"/>
          <w:iCs/>
          <w:sz w:val="20"/>
          <w:szCs w:val="20"/>
        </w:rPr>
        <w:t>función</w:t>
      </w:r>
      <w:r>
        <w:rPr>
          <w:i w:val="0"/>
          <w:iCs/>
          <w:sz w:val="20"/>
          <w:szCs w:val="20"/>
        </w:rPr>
        <w:t xml:space="preserve"> </w:t>
      </w:r>
      <w:r w:rsidR="00C164B0">
        <w:rPr>
          <w:i w:val="0"/>
          <w:iCs/>
          <w:sz w:val="20"/>
          <w:szCs w:val="20"/>
        </w:rPr>
        <w:t>del s</w:t>
      </w:r>
      <w:r w:rsidR="005A468B">
        <w:rPr>
          <w:i w:val="0"/>
          <w:iCs/>
          <w:sz w:val="20"/>
          <w:szCs w:val="20"/>
        </w:rPr>
        <w:t xml:space="preserve">istema </w:t>
      </w:r>
      <w:r w:rsidR="008C369D">
        <w:rPr>
          <w:i w:val="0"/>
          <w:iCs/>
          <w:sz w:val="20"/>
          <w:szCs w:val="20"/>
        </w:rPr>
        <w:t xml:space="preserve">consiste </w:t>
      </w:r>
      <w:r w:rsidR="00C164B0">
        <w:rPr>
          <w:i w:val="0"/>
          <w:iCs/>
          <w:sz w:val="20"/>
          <w:szCs w:val="20"/>
        </w:rPr>
        <w:t>e</w:t>
      </w:r>
      <w:r w:rsidR="008C369D">
        <w:rPr>
          <w:i w:val="0"/>
          <w:iCs/>
          <w:sz w:val="20"/>
          <w:szCs w:val="20"/>
        </w:rPr>
        <w:t>n</w:t>
      </w:r>
      <w:r w:rsidR="00C164B0">
        <w:rPr>
          <w:i w:val="0"/>
          <w:iCs/>
          <w:sz w:val="20"/>
          <w:szCs w:val="20"/>
        </w:rPr>
        <w:t xml:space="preserve"> </w:t>
      </w:r>
      <w:r w:rsidR="00C02C1E">
        <w:rPr>
          <w:i w:val="0"/>
          <w:iCs/>
          <w:sz w:val="20"/>
          <w:szCs w:val="20"/>
        </w:rPr>
        <w:t xml:space="preserve">poder gestionar </w:t>
      </w:r>
      <w:r w:rsidR="00992629">
        <w:rPr>
          <w:i w:val="0"/>
          <w:iCs/>
          <w:sz w:val="20"/>
          <w:szCs w:val="20"/>
        </w:rPr>
        <w:t xml:space="preserve">todas las tareas que conlleva el préstamo de ejemplares y </w:t>
      </w:r>
      <w:r w:rsidR="00C76EEA">
        <w:rPr>
          <w:i w:val="0"/>
          <w:iCs/>
          <w:sz w:val="20"/>
          <w:szCs w:val="20"/>
        </w:rPr>
        <w:t>l</w:t>
      </w:r>
      <w:r w:rsidR="00C76EEA" w:rsidRPr="00C76EEA">
        <w:rPr>
          <w:i w:val="0"/>
          <w:iCs/>
          <w:sz w:val="20"/>
          <w:szCs w:val="20"/>
        </w:rPr>
        <w:t>levar control</w:t>
      </w:r>
      <w:r w:rsidR="008734D3">
        <w:rPr>
          <w:i w:val="0"/>
          <w:iCs/>
          <w:sz w:val="20"/>
          <w:szCs w:val="20"/>
        </w:rPr>
        <w:t>es</w:t>
      </w:r>
      <w:r w:rsidR="00C76EEA" w:rsidRPr="00C76EEA">
        <w:rPr>
          <w:i w:val="0"/>
          <w:iCs/>
          <w:sz w:val="20"/>
          <w:szCs w:val="20"/>
        </w:rPr>
        <w:t xml:space="preserve"> </w:t>
      </w:r>
      <w:r w:rsidR="00E41CD5">
        <w:rPr>
          <w:i w:val="0"/>
          <w:iCs/>
          <w:sz w:val="20"/>
          <w:szCs w:val="20"/>
        </w:rPr>
        <w:t>que permita</w:t>
      </w:r>
      <w:r w:rsidR="008734D3">
        <w:rPr>
          <w:i w:val="0"/>
          <w:iCs/>
          <w:sz w:val="20"/>
          <w:szCs w:val="20"/>
        </w:rPr>
        <w:t>n</w:t>
      </w:r>
      <w:r w:rsidR="00E41CD5">
        <w:rPr>
          <w:i w:val="0"/>
          <w:iCs/>
          <w:sz w:val="20"/>
          <w:szCs w:val="20"/>
        </w:rPr>
        <w:t xml:space="preserve"> a usuario</w:t>
      </w:r>
      <w:r w:rsidR="008F2381">
        <w:rPr>
          <w:i w:val="0"/>
          <w:iCs/>
          <w:sz w:val="20"/>
          <w:szCs w:val="20"/>
        </w:rPr>
        <w:t>s</w:t>
      </w:r>
      <w:r w:rsidR="00E41CD5">
        <w:rPr>
          <w:i w:val="0"/>
          <w:iCs/>
          <w:sz w:val="20"/>
          <w:szCs w:val="20"/>
        </w:rPr>
        <w:t xml:space="preserve"> </w:t>
      </w:r>
      <w:r w:rsidR="00200B8E">
        <w:rPr>
          <w:i w:val="0"/>
          <w:iCs/>
          <w:sz w:val="20"/>
          <w:szCs w:val="20"/>
        </w:rPr>
        <w:t>interno</w:t>
      </w:r>
      <w:r w:rsidR="008F2381">
        <w:rPr>
          <w:i w:val="0"/>
          <w:iCs/>
          <w:sz w:val="20"/>
          <w:szCs w:val="20"/>
        </w:rPr>
        <w:t>s</w:t>
      </w:r>
      <w:r w:rsidR="00200B8E">
        <w:rPr>
          <w:i w:val="0"/>
          <w:iCs/>
          <w:sz w:val="20"/>
          <w:szCs w:val="20"/>
        </w:rPr>
        <w:t xml:space="preserve"> generar informes </w:t>
      </w:r>
      <w:r w:rsidR="007F709B">
        <w:rPr>
          <w:i w:val="0"/>
          <w:iCs/>
          <w:sz w:val="20"/>
          <w:szCs w:val="20"/>
        </w:rPr>
        <w:t>de</w:t>
      </w:r>
      <w:r w:rsidR="00200B8E">
        <w:rPr>
          <w:i w:val="0"/>
          <w:iCs/>
          <w:sz w:val="20"/>
          <w:szCs w:val="20"/>
        </w:rPr>
        <w:t xml:space="preserve"> estados </w:t>
      </w:r>
      <w:r w:rsidR="007F709B">
        <w:rPr>
          <w:i w:val="0"/>
          <w:iCs/>
          <w:sz w:val="20"/>
          <w:szCs w:val="20"/>
        </w:rPr>
        <w:t xml:space="preserve">de pedidos y moras. </w:t>
      </w:r>
      <w:r w:rsidR="00241491">
        <w:rPr>
          <w:i w:val="0"/>
          <w:iCs/>
          <w:sz w:val="20"/>
          <w:szCs w:val="20"/>
        </w:rPr>
        <w:t xml:space="preserve">Se deberá poder </w:t>
      </w:r>
      <w:r w:rsidR="00804580">
        <w:rPr>
          <w:i w:val="0"/>
          <w:iCs/>
          <w:sz w:val="20"/>
          <w:szCs w:val="20"/>
        </w:rPr>
        <w:t>realizar</w:t>
      </w:r>
      <w:r w:rsidR="00E41CD5">
        <w:rPr>
          <w:i w:val="0"/>
          <w:iCs/>
          <w:sz w:val="20"/>
          <w:szCs w:val="20"/>
        </w:rPr>
        <w:t xml:space="preserve"> búsquedas mediante interfaces </w:t>
      </w:r>
      <w:r w:rsidR="00895BD0">
        <w:rPr>
          <w:i w:val="0"/>
          <w:iCs/>
          <w:sz w:val="20"/>
          <w:szCs w:val="20"/>
        </w:rPr>
        <w:t xml:space="preserve">que permitan filtrar los </w:t>
      </w:r>
      <w:r w:rsidR="00781744">
        <w:rPr>
          <w:i w:val="0"/>
          <w:iCs/>
          <w:sz w:val="20"/>
          <w:szCs w:val="20"/>
        </w:rPr>
        <w:t xml:space="preserve">ejemplares dependiendo al tipo de asignatura </w:t>
      </w:r>
      <w:r w:rsidR="008F2381">
        <w:rPr>
          <w:i w:val="0"/>
          <w:iCs/>
          <w:sz w:val="20"/>
          <w:szCs w:val="20"/>
        </w:rPr>
        <w:t xml:space="preserve">al </w:t>
      </w:r>
      <w:r w:rsidR="00781744">
        <w:rPr>
          <w:i w:val="0"/>
          <w:iCs/>
          <w:sz w:val="20"/>
          <w:szCs w:val="20"/>
        </w:rPr>
        <w:t>que pertenecen</w:t>
      </w:r>
      <w:r w:rsidR="00E10B48">
        <w:rPr>
          <w:i w:val="0"/>
          <w:iCs/>
          <w:sz w:val="20"/>
          <w:szCs w:val="20"/>
        </w:rPr>
        <w:t>,</w:t>
      </w:r>
      <w:r w:rsidR="008F2381">
        <w:rPr>
          <w:i w:val="0"/>
          <w:iCs/>
          <w:sz w:val="20"/>
          <w:szCs w:val="20"/>
        </w:rPr>
        <w:t xml:space="preserve"> </w:t>
      </w:r>
      <w:r w:rsidR="00DB0B93">
        <w:rPr>
          <w:i w:val="0"/>
          <w:iCs/>
          <w:sz w:val="20"/>
          <w:szCs w:val="20"/>
        </w:rPr>
        <w:t>control</w:t>
      </w:r>
      <w:r w:rsidR="00E10B48">
        <w:rPr>
          <w:i w:val="0"/>
          <w:iCs/>
          <w:sz w:val="20"/>
          <w:szCs w:val="20"/>
        </w:rPr>
        <w:t>ar</w:t>
      </w:r>
      <w:r w:rsidR="00E31DDD">
        <w:rPr>
          <w:i w:val="0"/>
          <w:iCs/>
          <w:sz w:val="20"/>
          <w:szCs w:val="20"/>
        </w:rPr>
        <w:t xml:space="preserve"> </w:t>
      </w:r>
      <w:r w:rsidR="00DB0B93">
        <w:rPr>
          <w:i w:val="0"/>
          <w:iCs/>
          <w:sz w:val="20"/>
          <w:szCs w:val="20"/>
        </w:rPr>
        <w:t>copias</w:t>
      </w:r>
      <w:r w:rsidR="00906D56">
        <w:rPr>
          <w:i w:val="0"/>
          <w:iCs/>
          <w:sz w:val="20"/>
          <w:szCs w:val="20"/>
        </w:rPr>
        <w:t xml:space="preserve"> de ejemplares</w:t>
      </w:r>
      <w:r w:rsidR="00DB0B93">
        <w:rPr>
          <w:i w:val="0"/>
          <w:iCs/>
          <w:sz w:val="20"/>
          <w:szCs w:val="20"/>
        </w:rPr>
        <w:t>, control</w:t>
      </w:r>
      <w:r w:rsidR="00E10B48">
        <w:rPr>
          <w:i w:val="0"/>
          <w:iCs/>
          <w:sz w:val="20"/>
          <w:szCs w:val="20"/>
        </w:rPr>
        <w:t>ar</w:t>
      </w:r>
      <w:r w:rsidR="00DB0B93">
        <w:rPr>
          <w:i w:val="0"/>
          <w:iCs/>
          <w:sz w:val="20"/>
          <w:szCs w:val="20"/>
        </w:rPr>
        <w:t xml:space="preserve"> daños</w:t>
      </w:r>
      <w:r w:rsidR="001357E2">
        <w:rPr>
          <w:i w:val="0"/>
          <w:iCs/>
          <w:sz w:val="20"/>
          <w:szCs w:val="20"/>
        </w:rPr>
        <w:t xml:space="preserve"> o</w:t>
      </w:r>
      <w:r w:rsidR="004555A2">
        <w:rPr>
          <w:i w:val="0"/>
          <w:iCs/>
          <w:sz w:val="20"/>
          <w:szCs w:val="20"/>
        </w:rPr>
        <w:t xml:space="preserve"> </w:t>
      </w:r>
      <w:r w:rsidR="006432AC">
        <w:rPr>
          <w:i w:val="0"/>
          <w:iCs/>
          <w:sz w:val="20"/>
          <w:szCs w:val="20"/>
        </w:rPr>
        <w:t>pérdidas</w:t>
      </w:r>
      <w:r w:rsidR="001357E2">
        <w:rPr>
          <w:i w:val="0"/>
          <w:iCs/>
          <w:sz w:val="20"/>
          <w:szCs w:val="20"/>
        </w:rPr>
        <w:t xml:space="preserve"> y</w:t>
      </w:r>
      <w:r w:rsidR="00C50658">
        <w:rPr>
          <w:i w:val="0"/>
          <w:iCs/>
          <w:sz w:val="20"/>
          <w:szCs w:val="20"/>
        </w:rPr>
        <w:t xml:space="preserve"> control de deudas</w:t>
      </w:r>
      <w:r w:rsidR="004555A2">
        <w:rPr>
          <w:i w:val="0"/>
          <w:iCs/>
          <w:sz w:val="20"/>
          <w:szCs w:val="20"/>
        </w:rPr>
        <w:t xml:space="preserve"> </w:t>
      </w:r>
      <w:r w:rsidR="003C41B3">
        <w:rPr>
          <w:i w:val="0"/>
          <w:iCs/>
          <w:sz w:val="20"/>
          <w:szCs w:val="20"/>
        </w:rPr>
        <w:t>sobre los usuarios</w:t>
      </w:r>
      <w:r w:rsidR="005940F9">
        <w:rPr>
          <w:i w:val="0"/>
          <w:iCs/>
          <w:sz w:val="20"/>
          <w:szCs w:val="20"/>
        </w:rPr>
        <w:t xml:space="preserve"> y profesores.</w:t>
      </w:r>
    </w:p>
    <w:p w14:paraId="4750A9A8" w14:textId="77777777" w:rsidR="00E519B2" w:rsidRDefault="00E519B2" w:rsidP="00B70DFE">
      <w:pPr>
        <w:pStyle w:val="Subttulo"/>
        <w:jc w:val="both"/>
        <w:rPr>
          <w:i w:val="0"/>
          <w:iCs/>
          <w:sz w:val="20"/>
          <w:szCs w:val="20"/>
        </w:rPr>
      </w:pPr>
    </w:p>
    <w:p w14:paraId="5B650EED" w14:textId="4258CAA3" w:rsidR="00F702AC" w:rsidRDefault="00F702AC" w:rsidP="00B70DFE">
      <w:pPr>
        <w:pStyle w:val="Subttulo"/>
        <w:jc w:val="both"/>
        <w:rPr>
          <w:i w:val="0"/>
          <w:iCs/>
          <w:sz w:val="20"/>
          <w:szCs w:val="20"/>
        </w:rPr>
      </w:pPr>
      <w:r>
        <w:rPr>
          <w:i w:val="0"/>
          <w:iCs/>
          <w:sz w:val="20"/>
          <w:szCs w:val="20"/>
        </w:rPr>
        <w:t xml:space="preserve">El sistema </w:t>
      </w:r>
      <w:r w:rsidR="00C33E05">
        <w:rPr>
          <w:i w:val="0"/>
          <w:iCs/>
          <w:sz w:val="20"/>
          <w:szCs w:val="20"/>
        </w:rPr>
        <w:t>deberá</w:t>
      </w:r>
      <w:r w:rsidR="006E79A7">
        <w:rPr>
          <w:i w:val="0"/>
          <w:iCs/>
          <w:sz w:val="20"/>
          <w:szCs w:val="20"/>
        </w:rPr>
        <w:t xml:space="preserve"> </w:t>
      </w:r>
      <w:r w:rsidR="005F7334">
        <w:rPr>
          <w:i w:val="0"/>
          <w:iCs/>
          <w:sz w:val="20"/>
          <w:szCs w:val="20"/>
        </w:rPr>
        <w:t xml:space="preserve">dar </w:t>
      </w:r>
      <w:r w:rsidR="00E75BB1">
        <w:rPr>
          <w:i w:val="0"/>
          <w:iCs/>
          <w:sz w:val="20"/>
          <w:szCs w:val="20"/>
        </w:rPr>
        <w:t xml:space="preserve">proveer </w:t>
      </w:r>
      <w:r w:rsidR="005F7334">
        <w:rPr>
          <w:i w:val="0"/>
          <w:iCs/>
          <w:sz w:val="20"/>
          <w:szCs w:val="20"/>
        </w:rPr>
        <w:t xml:space="preserve">acceso </w:t>
      </w:r>
      <w:r w:rsidR="0024573A">
        <w:rPr>
          <w:i w:val="0"/>
          <w:iCs/>
          <w:sz w:val="20"/>
          <w:szCs w:val="20"/>
        </w:rPr>
        <w:t xml:space="preserve">solo a alumnos y profesores </w:t>
      </w:r>
      <w:r w:rsidR="00377D40">
        <w:rPr>
          <w:i w:val="0"/>
          <w:iCs/>
          <w:sz w:val="20"/>
          <w:szCs w:val="20"/>
        </w:rPr>
        <w:t xml:space="preserve">mediante el </w:t>
      </w:r>
      <w:r w:rsidR="00E75BB1">
        <w:rPr>
          <w:i w:val="0"/>
          <w:iCs/>
          <w:sz w:val="20"/>
          <w:szCs w:val="20"/>
        </w:rPr>
        <w:t>uso</w:t>
      </w:r>
      <w:r w:rsidR="00377D40">
        <w:rPr>
          <w:i w:val="0"/>
          <w:iCs/>
          <w:sz w:val="20"/>
          <w:szCs w:val="20"/>
        </w:rPr>
        <w:t xml:space="preserve"> </w:t>
      </w:r>
      <w:r w:rsidR="00E75BB1">
        <w:rPr>
          <w:i w:val="0"/>
          <w:iCs/>
          <w:sz w:val="20"/>
          <w:szCs w:val="20"/>
        </w:rPr>
        <w:t xml:space="preserve">de </w:t>
      </w:r>
      <w:r w:rsidR="00635C53">
        <w:rPr>
          <w:i w:val="0"/>
          <w:iCs/>
          <w:sz w:val="20"/>
          <w:szCs w:val="20"/>
        </w:rPr>
        <w:t>la cuenta</w:t>
      </w:r>
      <w:r w:rsidR="00377D40">
        <w:rPr>
          <w:i w:val="0"/>
          <w:iCs/>
          <w:sz w:val="20"/>
          <w:szCs w:val="20"/>
        </w:rPr>
        <w:t xml:space="preserve"> de Universidad</w:t>
      </w:r>
      <w:r w:rsidR="0024573A">
        <w:rPr>
          <w:i w:val="0"/>
          <w:iCs/>
          <w:sz w:val="20"/>
          <w:szCs w:val="20"/>
        </w:rPr>
        <w:t xml:space="preserve"> </w:t>
      </w:r>
      <w:r w:rsidR="003F60F6">
        <w:rPr>
          <w:i w:val="0"/>
          <w:iCs/>
          <w:sz w:val="20"/>
          <w:szCs w:val="20"/>
        </w:rPr>
        <w:t>a través de</w:t>
      </w:r>
      <w:r w:rsidR="00503CF9">
        <w:rPr>
          <w:i w:val="0"/>
          <w:iCs/>
          <w:sz w:val="20"/>
          <w:szCs w:val="20"/>
        </w:rPr>
        <w:t xml:space="preserve"> </w:t>
      </w:r>
      <w:r w:rsidR="00B20642">
        <w:rPr>
          <w:i w:val="0"/>
          <w:iCs/>
          <w:sz w:val="20"/>
          <w:szCs w:val="20"/>
        </w:rPr>
        <w:t>dispositivo</w:t>
      </w:r>
      <w:r w:rsidR="00503CF9">
        <w:rPr>
          <w:i w:val="0"/>
          <w:iCs/>
          <w:sz w:val="20"/>
          <w:szCs w:val="20"/>
        </w:rPr>
        <w:t>s</w:t>
      </w:r>
      <w:r w:rsidR="00B20642">
        <w:rPr>
          <w:i w:val="0"/>
          <w:iCs/>
          <w:sz w:val="20"/>
          <w:szCs w:val="20"/>
        </w:rPr>
        <w:t xml:space="preserve"> móvil</w:t>
      </w:r>
      <w:r w:rsidR="00503CF9">
        <w:rPr>
          <w:i w:val="0"/>
          <w:iCs/>
          <w:sz w:val="20"/>
          <w:szCs w:val="20"/>
        </w:rPr>
        <w:t>es</w:t>
      </w:r>
      <w:r w:rsidR="00B20642">
        <w:rPr>
          <w:i w:val="0"/>
          <w:iCs/>
          <w:sz w:val="20"/>
          <w:szCs w:val="20"/>
        </w:rPr>
        <w:t>, computadora</w:t>
      </w:r>
      <w:r w:rsidR="00503CF9">
        <w:rPr>
          <w:i w:val="0"/>
          <w:iCs/>
          <w:sz w:val="20"/>
          <w:szCs w:val="20"/>
        </w:rPr>
        <w:t>s</w:t>
      </w:r>
      <w:r w:rsidR="00B075E1">
        <w:rPr>
          <w:i w:val="0"/>
          <w:iCs/>
          <w:sz w:val="20"/>
          <w:szCs w:val="20"/>
        </w:rPr>
        <w:t xml:space="preserve"> </w:t>
      </w:r>
      <w:r w:rsidR="00F45B58">
        <w:rPr>
          <w:i w:val="0"/>
          <w:iCs/>
          <w:sz w:val="20"/>
          <w:szCs w:val="20"/>
        </w:rPr>
        <w:t>o</w:t>
      </w:r>
      <w:r w:rsidR="001C3FED">
        <w:rPr>
          <w:i w:val="0"/>
          <w:iCs/>
          <w:sz w:val="20"/>
          <w:szCs w:val="20"/>
        </w:rPr>
        <w:t xml:space="preserve"> </w:t>
      </w:r>
      <w:r w:rsidR="00232A3A">
        <w:rPr>
          <w:i w:val="0"/>
          <w:iCs/>
          <w:sz w:val="20"/>
          <w:szCs w:val="20"/>
        </w:rPr>
        <w:t xml:space="preserve">simplemente </w:t>
      </w:r>
      <w:r w:rsidR="00886B05">
        <w:rPr>
          <w:i w:val="0"/>
          <w:iCs/>
          <w:sz w:val="20"/>
          <w:szCs w:val="20"/>
        </w:rPr>
        <w:t>directamente</w:t>
      </w:r>
      <w:r w:rsidR="00B075E1">
        <w:rPr>
          <w:i w:val="0"/>
          <w:iCs/>
          <w:sz w:val="20"/>
          <w:szCs w:val="20"/>
        </w:rPr>
        <w:t xml:space="preserve"> en</w:t>
      </w:r>
      <w:r w:rsidR="001C3FED">
        <w:rPr>
          <w:i w:val="0"/>
          <w:iCs/>
          <w:sz w:val="20"/>
          <w:szCs w:val="20"/>
        </w:rPr>
        <w:t xml:space="preserve"> </w:t>
      </w:r>
      <w:r w:rsidR="00B075E1">
        <w:rPr>
          <w:i w:val="0"/>
          <w:iCs/>
          <w:sz w:val="20"/>
          <w:szCs w:val="20"/>
        </w:rPr>
        <w:t>biblioteca</w:t>
      </w:r>
      <w:r w:rsidR="00774318">
        <w:rPr>
          <w:i w:val="0"/>
          <w:iCs/>
          <w:sz w:val="20"/>
          <w:szCs w:val="20"/>
        </w:rPr>
        <w:t xml:space="preserve"> </w:t>
      </w:r>
      <w:r w:rsidR="00503CF9">
        <w:rPr>
          <w:i w:val="0"/>
          <w:iCs/>
          <w:sz w:val="20"/>
          <w:szCs w:val="20"/>
        </w:rPr>
        <w:t xml:space="preserve">con previo inicio de </w:t>
      </w:r>
      <w:r w:rsidR="00E71239">
        <w:rPr>
          <w:i w:val="0"/>
          <w:iCs/>
          <w:sz w:val="20"/>
          <w:szCs w:val="20"/>
        </w:rPr>
        <w:t>sesión o verificación con cedula de identidad</w:t>
      </w:r>
      <w:r w:rsidR="004B4262">
        <w:rPr>
          <w:i w:val="0"/>
          <w:iCs/>
          <w:sz w:val="20"/>
          <w:szCs w:val="20"/>
        </w:rPr>
        <w:t xml:space="preserve"> chilena</w:t>
      </w:r>
      <w:r w:rsidR="00E71239">
        <w:rPr>
          <w:i w:val="0"/>
          <w:iCs/>
          <w:sz w:val="20"/>
          <w:szCs w:val="20"/>
        </w:rPr>
        <w:t>.</w:t>
      </w:r>
    </w:p>
    <w:p w14:paraId="6868B5A9" w14:textId="4DFA176A" w:rsidR="00F91616" w:rsidRDefault="00F91616" w:rsidP="00CA01CC">
      <w:pPr>
        <w:rPr>
          <w:color w:val="auto"/>
        </w:rPr>
      </w:pPr>
    </w:p>
    <w:p w14:paraId="6D70FD9C" w14:textId="77777777" w:rsidR="004A002E" w:rsidRDefault="004A002E" w:rsidP="00CA01CC">
      <w:pPr>
        <w:rPr>
          <w:color w:val="auto"/>
        </w:rPr>
      </w:pPr>
    </w:p>
    <w:p w14:paraId="3FD0C79A" w14:textId="77777777" w:rsidR="004A002E" w:rsidRDefault="004A002E" w:rsidP="00CA01CC">
      <w:pPr>
        <w:rPr>
          <w:color w:val="auto"/>
        </w:rPr>
      </w:pPr>
    </w:p>
    <w:p w14:paraId="0C483CC6" w14:textId="77777777" w:rsidR="004A002E" w:rsidRDefault="004A002E" w:rsidP="00CA01CC">
      <w:pPr>
        <w:rPr>
          <w:color w:val="auto"/>
        </w:rPr>
      </w:pPr>
    </w:p>
    <w:p w14:paraId="35C9EF5C" w14:textId="77777777" w:rsidR="004A002E" w:rsidRDefault="004A002E" w:rsidP="00CA01CC">
      <w:pPr>
        <w:rPr>
          <w:color w:val="auto"/>
        </w:rPr>
      </w:pPr>
    </w:p>
    <w:p w14:paraId="06413314" w14:textId="77777777" w:rsidR="004A002E" w:rsidRDefault="004A002E" w:rsidP="00CA01CC">
      <w:pPr>
        <w:rPr>
          <w:color w:val="auto"/>
        </w:rPr>
      </w:pPr>
    </w:p>
    <w:p w14:paraId="5EECEB00" w14:textId="77777777" w:rsidR="004A002E" w:rsidRDefault="004A002E" w:rsidP="00CA01CC">
      <w:pPr>
        <w:rPr>
          <w:color w:val="auto"/>
        </w:rPr>
      </w:pPr>
    </w:p>
    <w:p w14:paraId="538F4247" w14:textId="1B06FC07" w:rsidR="00AB0565" w:rsidRDefault="00AB0565">
      <w:pPr>
        <w:rPr>
          <w:color w:val="auto"/>
        </w:rPr>
      </w:pPr>
    </w:p>
    <w:p w14:paraId="0DBAE4A8" w14:textId="1808BCB5" w:rsidR="00AB0565" w:rsidRDefault="00AB0565">
      <w:pPr>
        <w:rPr>
          <w:color w:val="auto"/>
        </w:rPr>
      </w:pPr>
    </w:p>
    <w:p w14:paraId="731A2914" w14:textId="5C12F822" w:rsidR="00AB0565" w:rsidRDefault="00AB0565">
      <w:pPr>
        <w:rPr>
          <w:color w:val="auto"/>
        </w:rPr>
      </w:pPr>
    </w:p>
    <w:p w14:paraId="38487C60" w14:textId="53EDEA03" w:rsidR="00E71239" w:rsidRPr="008D049A" w:rsidRDefault="00E71239" w:rsidP="009369BC">
      <w:pPr>
        <w:jc w:val="center"/>
        <w:rPr>
          <w:i/>
          <w:iCs/>
          <w:color w:val="000000" w:themeColor="text1"/>
          <w:sz w:val="28"/>
          <w:szCs w:val="28"/>
          <w:u w:val="single"/>
        </w:rPr>
      </w:pPr>
      <w:r w:rsidRPr="008D049A">
        <w:rPr>
          <w:i/>
          <w:iCs/>
          <w:color w:val="000000" w:themeColor="text1"/>
          <w:sz w:val="28"/>
          <w:szCs w:val="28"/>
          <w:u w:val="single"/>
        </w:rPr>
        <w:lastRenderedPageBreak/>
        <w:t>Actores</w:t>
      </w:r>
      <w:r w:rsidR="009369BC" w:rsidRPr="008D049A">
        <w:rPr>
          <w:i/>
          <w:iCs/>
          <w:color w:val="000000" w:themeColor="text1"/>
          <w:sz w:val="28"/>
          <w:szCs w:val="28"/>
          <w:u w:val="single"/>
        </w:rPr>
        <w:t xml:space="preserve"> reconocidos en el sistema</w:t>
      </w:r>
    </w:p>
    <w:p w14:paraId="0FAC8B5F" w14:textId="77777777" w:rsidR="00C11B22" w:rsidRDefault="00C11B22" w:rsidP="00B845E2">
      <w:pPr>
        <w:rPr>
          <w:iCs/>
        </w:rPr>
      </w:pPr>
    </w:p>
    <w:p w14:paraId="4FB587BB" w14:textId="3E6A50DA" w:rsidR="009369BC" w:rsidRDefault="005F7B1B" w:rsidP="00B845E2">
      <w:pPr>
        <w:rPr>
          <w:iCs/>
        </w:rPr>
      </w:pPr>
      <w:r>
        <w:rPr>
          <w:iCs/>
        </w:rPr>
        <w:t>Para la toma de requisitos se usaron las herramientas de entrevista y cuestionario con el cliente para determinar los siguientes actores:</w:t>
      </w:r>
    </w:p>
    <w:p w14:paraId="5B8CAA33" w14:textId="77777777" w:rsidR="00C11B22" w:rsidRDefault="00C11B22" w:rsidP="00B845E2">
      <w:pPr>
        <w:rPr>
          <w:color w:val="auto"/>
        </w:rPr>
      </w:pPr>
    </w:p>
    <w:tbl>
      <w:tblPr>
        <w:tblStyle w:val="Tablaconcuadrcula"/>
        <w:tblW w:w="9640" w:type="dxa"/>
        <w:tblInd w:w="-289" w:type="dxa"/>
        <w:tblLook w:val="04A0" w:firstRow="1" w:lastRow="0" w:firstColumn="1" w:lastColumn="0" w:noHBand="0" w:noVBand="1"/>
      </w:tblPr>
      <w:tblGrid>
        <w:gridCol w:w="1702"/>
        <w:gridCol w:w="7938"/>
      </w:tblGrid>
      <w:tr w:rsidR="009369BC" w14:paraId="0D8282D7" w14:textId="77777777" w:rsidTr="00FA2BA7">
        <w:tc>
          <w:tcPr>
            <w:tcW w:w="1702" w:type="dxa"/>
          </w:tcPr>
          <w:p w14:paraId="12812D65" w14:textId="1D95AFA4" w:rsidR="009369BC" w:rsidRDefault="009369BC" w:rsidP="00336801">
            <w:pPr>
              <w:jc w:val="center"/>
              <w:rPr>
                <w:color w:val="auto"/>
              </w:rPr>
            </w:pPr>
            <w:r w:rsidRPr="00932F92">
              <w:rPr>
                <w:noProof/>
                <w:color w:val="auto"/>
              </w:rPr>
              <w:drawing>
                <wp:inline distT="0" distB="0" distL="0" distR="0" wp14:anchorId="127FD81C" wp14:editId="33F0AF15">
                  <wp:extent cx="556532" cy="648269"/>
                  <wp:effectExtent l="0" t="0" r="0" b="0"/>
                  <wp:docPr id="186" name="Gráfico 185" descr="Man con relleno sólido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1C430BA-0F5C-9AE7-F4F0-ECB3A6BE28F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Gráfico 185" descr="Man con relleno sólido">
                            <a:extLst>
                              <a:ext uri="{FF2B5EF4-FFF2-40B4-BE49-F238E27FC236}">
                                <a16:creationId xmlns:a16="http://schemas.microsoft.com/office/drawing/2014/main" id="{41C430BA-0F5C-9AE7-F4F0-ECB3A6BE28F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745" cy="660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</w:tcPr>
          <w:p w14:paraId="396C91D6" w14:textId="4049DC2C" w:rsidR="009369BC" w:rsidRPr="00C11B22" w:rsidRDefault="006D5B9D" w:rsidP="00B845E2">
            <w:pPr>
              <w:rPr>
                <w:color w:val="575F6D" w:themeColor="text2"/>
              </w:rPr>
            </w:pPr>
            <w:r w:rsidRPr="00C11B22">
              <w:rPr>
                <w:color w:val="575F6D" w:themeColor="text2"/>
              </w:rPr>
              <w:t>Usuario p</w:t>
            </w:r>
            <w:r w:rsidR="003E2E6E" w:rsidRPr="00C11B22">
              <w:rPr>
                <w:color w:val="575F6D" w:themeColor="text2"/>
              </w:rPr>
              <w:t xml:space="preserve">rofesor </w:t>
            </w:r>
            <w:r w:rsidR="00336801" w:rsidRPr="00C11B22">
              <w:rPr>
                <w:color w:val="575F6D" w:themeColor="text2"/>
              </w:rPr>
              <w:t>de la Universidad</w:t>
            </w:r>
          </w:p>
          <w:p w14:paraId="00B727E7" w14:textId="6CC21118" w:rsidR="00BB3CE8" w:rsidRPr="00C11B22" w:rsidRDefault="00BB3CE8" w:rsidP="00B845E2">
            <w:pPr>
              <w:rPr>
                <w:color w:val="575F6D" w:themeColor="text2"/>
              </w:rPr>
            </w:pPr>
            <w:r w:rsidRPr="00C11B22">
              <w:rPr>
                <w:color w:val="575F6D" w:themeColor="text2"/>
              </w:rPr>
              <w:t>(</w:t>
            </w:r>
            <w:r w:rsidR="00330F58" w:rsidRPr="00C11B22">
              <w:rPr>
                <w:color w:val="575F6D" w:themeColor="text2"/>
              </w:rPr>
              <w:t>Actúa</w:t>
            </w:r>
            <w:r w:rsidRPr="00C11B22">
              <w:rPr>
                <w:color w:val="575F6D" w:themeColor="text2"/>
              </w:rPr>
              <w:t xml:space="preserve"> con el sistema el prestamos de libr</w:t>
            </w:r>
            <w:r w:rsidR="00F91A11" w:rsidRPr="00C11B22">
              <w:rPr>
                <w:color w:val="575F6D" w:themeColor="text2"/>
              </w:rPr>
              <w:t>o</w:t>
            </w:r>
            <w:r w:rsidR="00330F58" w:rsidRPr="00C11B22">
              <w:rPr>
                <w:color w:val="575F6D" w:themeColor="text2"/>
              </w:rPr>
              <w:t xml:space="preserve"> y reposiciones</w:t>
            </w:r>
            <w:r w:rsidRPr="00C11B22">
              <w:rPr>
                <w:color w:val="575F6D" w:themeColor="text2"/>
              </w:rPr>
              <w:t>)</w:t>
            </w:r>
          </w:p>
        </w:tc>
      </w:tr>
      <w:tr w:rsidR="008345C0" w14:paraId="6B83BF32" w14:textId="77777777" w:rsidTr="00FA2BA7">
        <w:tc>
          <w:tcPr>
            <w:tcW w:w="1702" w:type="dxa"/>
          </w:tcPr>
          <w:p w14:paraId="62E2353E" w14:textId="499F562D" w:rsidR="008345C0" w:rsidRDefault="008345C0" w:rsidP="008345C0">
            <w:pPr>
              <w:jc w:val="center"/>
              <w:rPr>
                <w:color w:val="auto"/>
              </w:rPr>
            </w:pPr>
            <w:r w:rsidRPr="00E751A5">
              <w:rPr>
                <w:noProof/>
                <w:color w:val="auto"/>
              </w:rPr>
              <w:drawing>
                <wp:inline distT="0" distB="0" distL="0" distR="0" wp14:anchorId="00B9D2E5" wp14:editId="2CBF4E69">
                  <wp:extent cx="634621" cy="634621"/>
                  <wp:effectExtent l="0" t="0" r="0" b="0"/>
                  <wp:docPr id="133" name="Gráfico 132" descr="Man contorno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7B7CD95-C449-4388-EB43-460B4D6DE6C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Gráfico 132" descr="Man contorno">
                            <a:extLst>
                              <a:ext uri="{FF2B5EF4-FFF2-40B4-BE49-F238E27FC236}">
                                <a16:creationId xmlns:a16="http://schemas.microsoft.com/office/drawing/2014/main" id="{87B7CD95-C449-4388-EB43-460B4D6DE6C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679" cy="659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</w:tcPr>
          <w:p w14:paraId="6C1610C1" w14:textId="46AD390B" w:rsidR="008345C0" w:rsidRPr="00C11B22" w:rsidRDefault="006D5B9D" w:rsidP="008345C0">
            <w:pPr>
              <w:rPr>
                <w:color w:val="575F6D" w:themeColor="text2"/>
              </w:rPr>
            </w:pPr>
            <w:r w:rsidRPr="00C11B22">
              <w:rPr>
                <w:color w:val="575F6D" w:themeColor="text2"/>
              </w:rPr>
              <w:t>Usuario a</w:t>
            </w:r>
            <w:r w:rsidR="008345C0" w:rsidRPr="00C11B22">
              <w:rPr>
                <w:color w:val="575F6D" w:themeColor="text2"/>
              </w:rPr>
              <w:t>lumno de la Universidad</w:t>
            </w:r>
          </w:p>
          <w:p w14:paraId="1B216747" w14:textId="258DB2E0" w:rsidR="008345C0" w:rsidRPr="00C11B22" w:rsidRDefault="008345C0" w:rsidP="008345C0">
            <w:pPr>
              <w:rPr>
                <w:color w:val="575F6D" w:themeColor="text2"/>
              </w:rPr>
            </w:pPr>
            <w:r w:rsidRPr="00C11B22">
              <w:rPr>
                <w:color w:val="575F6D" w:themeColor="text2"/>
              </w:rPr>
              <w:t>(Actúa con el sistema el prestamos de libro y reposiciones)</w:t>
            </w:r>
          </w:p>
        </w:tc>
      </w:tr>
      <w:tr w:rsidR="008345C0" w14:paraId="332EF682" w14:textId="77777777" w:rsidTr="00FA2BA7">
        <w:tc>
          <w:tcPr>
            <w:tcW w:w="1702" w:type="dxa"/>
          </w:tcPr>
          <w:p w14:paraId="384AC80B" w14:textId="1833CFC5" w:rsidR="008345C0" w:rsidRDefault="004933AD" w:rsidP="004933AD">
            <w:pPr>
              <w:jc w:val="center"/>
              <w:rPr>
                <w:color w:val="auto"/>
              </w:rPr>
            </w:pPr>
            <w:r w:rsidRPr="004933AD">
              <w:rPr>
                <w:noProof/>
                <w:color w:val="auto"/>
              </w:rPr>
              <w:drawing>
                <wp:inline distT="0" distB="0" distL="0" distR="0" wp14:anchorId="16B67C3B" wp14:editId="08791007">
                  <wp:extent cx="545645" cy="641445"/>
                  <wp:effectExtent l="0" t="0" r="0" b="0"/>
                  <wp:docPr id="126" name="Gráfico 125" descr="Female Profile contorno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8B9A284-CB0A-5593-4E97-4C496820A893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Gráfico 125" descr="Female Profile contorno">
                            <a:extLst>
                              <a:ext uri="{FF2B5EF4-FFF2-40B4-BE49-F238E27FC236}">
                                <a16:creationId xmlns:a16="http://schemas.microsoft.com/office/drawing/2014/main" id="{28B9A284-CB0A-5593-4E97-4C496820A893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5">
                            <a:extLs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933" cy="672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</w:tcPr>
          <w:p w14:paraId="041F24A7" w14:textId="77777777" w:rsidR="008345C0" w:rsidRPr="00C11B22" w:rsidRDefault="00DE47DA" w:rsidP="008345C0">
            <w:pPr>
              <w:rPr>
                <w:color w:val="575F6D" w:themeColor="text2"/>
              </w:rPr>
            </w:pPr>
            <w:r w:rsidRPr="00C11B22">
              <w:rPr>
                <w:color w:val="575F6D" w:themeColor="text2"/>
              </w:rPr>
              <w:t xml:space="preserve">Usuario de Sistema </w:t>
            </w:r>
          </w:p>
          <w:p w14:paraId="27E9109C" w14:textId="34C2FEC5" w:rsidR="00DE47DA" w:rsidRPr="00C11B22" w:rsidRDefault="00DE47DA" w:rsidP="008345C0">
            <w:pPr>
              <w:rPr>
                <w:color w:val="575F6D" w:themeColor="text2"/>
              </w:rPr>
            </w:pPr>
            <w:r w:rsidRPr="00C11B22">
              <w:rPr>
                <w:color w:val="575F6D" w:themeColor="text2"/>
              </w:rPr>
              <w:t>(</w:t>
            </w:r>
            <w:r w:rsidR="009B25BE" w:rsidRPr="00C11B22">
              <w:rPr>
                <w:color w:val="575F6D" w:themeColor="text2"/>
              </w:rPr>
              <w:t>Operarios de la misma biblioteca</w:t>
            </w:r>
            <w:r w:rsidR="00FA2BA7">
              <w:rPr>
                <w:color w:val="575F6D" w:themeColor="text2"/>
              </w:rPr>
              <w:t xml:space="preserve"> que pueden </w:t>
            </w:r>
            <w:r w:rsidR="00291B12">
              <w:rPr>
                <w:color w:val="575F6D" w:themeColor="text2"/>
              </w:rPr>
              <w:t>ejecutar el servicio de</w:t>
            </w:r>
            <w:r w:rsidR="00FA2BA7">
              <w:rPr>
                <w:color w:val="575F6D" w:themeColor="text2"/>
              </w:rPr>
              <w:t xml:space="preserve"> </w:t>
            </w:r>
            <w:r w:rsidR="00291B12">
              <w:rPr>
                <w:color w:val="575F6D" w:themeColor="text2"/>
              </w:rPr>
              <w:t>gestión</w:t>
            </w:r>
            <w:r w:rsidR="00FA2BA7">
              <w:rPr>
                <w:color w:val="575F6D" w:themeColor="text2"/>
              </w:rPr>
              <w:t xml:space="preserve"> de </w:t>
            </w:r>
            <w:r w:rsidR="00291B12">
              <w:rPr>
                <w:color w:val="575F6D" w:themeColor="text2"/>
              </w:rPr>
              <w:t>ejemplares</w:t>
            </w:r>
            <w:r w:rsidR="00FA2BA7">
              <w:rPr>
                <w:color w:val="575F6D" w:themeColor="text2"/>
              </w:rPr>
              <w:t xml:space="preserve"> y </w:t>
            </w:r>
            <w:r w:rsidR="00291B12">
              <w:rPr>
                <w:color w:val="575F6D" w:themeColor="text2"/>
              </w:rPr>
              <w:t>servicios de pago.</w:t>
            </w:r>
            <w:r w:rsidRPr="00C11B22">
              <w:rPr>
                <w:color w:val="575F6D" w:themeColor="text2"/>
              </w:rPr>
              <w:t>)</w:t>
            </w:r>
          </w:p>
        </w:tc>
      </w:tr>
      <w:tr w:rsidR="008345C0" w14:paraId="73B02204" w14:textId="77777777" w:rsidTr="00FA2BA7">
        <w:tc>
          <w:tcPr>
            <w:tcW w:w="1702" w:type="dxa"/>
          </w:tcPr>
          <w:p w14:paraId="2BB397CB" w14:textId="14557707" w:rsidR="008345C0" w:rsidRDefault="009B25BE" w:rsidP="009B25BE">
            <w:pPr>
              <w:jc w:val="center"/>
              <w:rPr>
                <w:color w:val="auto"/>
              </w:rPr>
            </w:pPr>
            <w:r w:rsidRPr="009B25BE">
              <w:rPr>
                <w:noProof/>
                <w:color w:val="auto"/>
              </w:rPr>
              <w:drawing>
                <wp:inline distT="0" distB="0" distL="0" distR="0" wp14:anchorId="2DC40642" wp14:editId="398049D6">
                  <wp:extent cx="620973" cy="634621"/>
                  <wp:effectExtent l="0" t="0" r="0" b="0"/>
                  <wp:docPr id="122" name="Gráfico 121" descr="Bank con relleno sólido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B95DF13-FD5F-0537-7246-0A59A61FADD6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Gráfico 121" descr="Bank con relleno sólido">
                            <a:extLst>
                              <a:ext uri="{FF2B5EF4-FFF2-40B4-BE49-F238E27FC236}">
                                <a16:creationId xmlns:a16="http://schemas.microsoft.com/office/drawing/2014/main" id="{0B95DF13-FD5F-0537-7246-0A59A61FADD6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800" cy="668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</w:tcPr>
          <w:p w14:paraId="23D313ED" w14:textId="30C31C5D" w:rsidR="009119B0" w:rsidRPr="00C11B22" w:rsidRDefault="00050F51" w:rsidP="007A6D47">
            <w:pPr>
              <w:rPr>
                <w:color w:val="575F6D" w:themeColor="text2"/>
              </w:rPr>
            </w:pPr>
            <w:r w:rsidRPr="00C11B22">
              <w:rPr>
                <w:color w:val="575F6D" w:themeColor="text2"/>
              </w:rPr>
              <w:t>Agente externo que h</w:t>
            </w:r>
            <w:r w:rsidR="00E9010F" w:rsidRPr="00C11B22">
              <w:rPr>
                <w:color w:val="575F6D" w:themeColor="text2"/>
              </w:rPr>
              <w:t xml:space="preserve">ace referencia al propio cliente “La Universidad” </w:t>
            </w:r>
            <w:r w:rsidR="009119B0" w:rsidRPr="00C11B22">
              <w:rPr>
                <w:color w:val="575F6D" w:themeColor="text2"/>
              </w:rPr>
              <w:t>(</w:t>
            </w:r>
            <w:r w:rsidR="003876F4">
              <w:rPr>
                <w:color w:val="575F6D" w:themeColor="text2"/>
              </w:rPr>
              <w:t>a</w:t>
            </w:r>
            <w:r w:rsidR="009119B0" w:rsidRPr="00C11B22">
              <w:rPr>
                <w:color w:val="575F6D" w:themeColor="text2"/>
              </w:rPr>
              <w:t>ctúa en validaciones de cuentas de usuario e informes de mora</w:t>
            </w:r>
            <w:r w:rsidR="003876F4">
              <w:rPr>
                <w:color w:val="575F6D" w:themeColor="text2"/>
              </w:rPr>
              <w:t xml:space="preserve"> y en el traspaso de información </w:t>
            </w:r>
            <w:r w:rsidR="00894DA2">
              <w:rPr>
                <w:color w:val="575F6D" w:themeColor="text2"/>
              </w:rPr>
              <w:t>de estudiantes hacia la biblioteca</w:t>
            </w:r>
            <w:r w:rsidR="009119B0" w:rsidRPr="00C11B22">
              <w:rPr>
                <w:color w:val="575F6D" w:themeColor="text2"/>
              </w:rPr>
              <w:t>)</w:t>
            </w:r>
          </w:p>
        </w:tc>
      </w:tr>
      <w:tr w:rsidR="008345C0" w14:paraId="5F6015CC" w14:textId="77777777" w:rsidTr="00FA2BA7">
        <w:tc>
          <w:tcPr>
            <w:tcW w:w="1702" w:type="dxa"/>
          </w:tcPr>
          <w:p w14:paraId="4715F920" w14:textId="6BB14503" w:rsidR="008345C0" w:rsidRDefault="00646913" w:rsidP="00646913">
            <w:pPr>
              <w:jc w:val="center"/>
              <w:rPr>
                <w:color w:val="auto"/>
              </w:rPr>
            </w:pPr>
            <w:r w:rsidRPr="00646913">
              <w:rPr>
                <w:noProof/>
                <w:color w:val="auto"/>
              </w:rPr>
              <w:drawing>
                <wp:inline distT="0" distB="0" distL="0" distR="0" wp14:anchorId="0AB16965" wp14:editId="2703D57B">
                  <wp:extent cx="607326" cy="566382"/>
                  <wp:effectExtent l="0" t="0" r="0" b="5715"/>
                  <wp:docPr id="84" name="Gráfico 83" descr="Database contorno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25FFEB5-395F-48FA-E2BF-B6D12AA1FDA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Gráfico 83" descr="Database contorno">
                            <a:extLst>
                              <a:ext uri="{FF2B5EF4-FFF2-40B4-BE49-F238E27FC236}">
                                <a16:creationId xmlns:a16="http://schemas.microsoft.com/office/drawing/2014/main" id="{C25FFEB5-395F-48FA-E2BF-B6D12AA1FDAE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9">
                            <a:extLs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316" cy="571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</w:tcPr>
          <w:p w14:paraId="31031C43" w14:textId="08883CF8" w:rsidR="008345C0" w:rsidRPr="00C11B22" w:rsidRDefault="00646913" w:rsidP="008345C0">
            <w:pPr>
              <w:rPr>
                <w:color w:val="575F6D" w:themeColor="text2"/>
              </w:rPr>
            </w:pPr>
            <w:r w:rsidRPr="00C11B22">
              <w:rPr>
                <w:color w:val="575F6D" w:themeColor="text2"/>
              </w:rPr>
              <w:t xml:space="preserve">Es la </w:t>
            </w:r>
            <w:r w:rsidR="00695142" w:rsidRPr="00C11B22">
              <w:rPr>
                <w:color w:val="575F6D" w:themeColor="text2"/>
              </w:rPr>
              <w:t>Nube o Servicio donde estarán alojados los libros en formato digital, seria ajeno al sistema.</w:t>
            </w:r>
          </w:p>
        </w:tc>
      </w:tr>
      <w:tr w:rsidR="008345C0" w14:paraId="34F6FBB5" w14:textId="77777777" w:rsidTr="00FA2BA7">
        <w:tc>
          <w:tcPr>
            <w:tcW w:w="1702" w:type="dxa"/>
          </w:tcPr>
          <w:p w14:paraId="04311CB0" w14:textId="21E5A226" w:rsidR="008345C0" w:rsidRDefault="006F4B4D" w:rsidP="006F4B4D">
            <w:pPr>
              <w:jc w:val="center"/>
              <w:rPr>
                <w:color w:val="auto"/>
              </w:rPr>
            </w:pPr>
            <w:r w:rsidRPr="006F4B4D">
              <w:rPr>
                <w:noProof/>
                <w:color w:val="auto"/>
              </w:rPr>
              <w:drawing>
                <wp:inline distT="0" distB="0" distL="0" distR="0" wp14:anchorId="018A5F21" wp14:editId="34EA2173">
                  <wp:extent cx="614150" cy="593678"/>
                  <wp:effectExtent l="0" t="0" r="0" b="0"/>
                  <wp:docPr id="124" name="Gráfico 123" descr="Female Profile con relleno sólido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A94D96D-7466-4613-4439-82387F3576C7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Gráfico 123" descr="Female Profile con relleno sólido">
                            <a:extLst>
                              <a:ext uri="{FF2B5EF4-FFF2-40B4-BE49-F238E27FC236}">
                                <a16:creationId xmlns:a16="http://schemas.microsoft.com/office/drawing/2014/main" id="{1A94D96D-7466-4613-4439-82387F3576C7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21">
                            <a:extLs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296" cy="620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</w:tcPr>
          <w:p w14:paraId="6B263CCA" w14:textId="15266A26" w:rsidR="008345C0" w:rsidRPr="00C11B22" w:rsidRDefault="006F4B4D" w:rsidP="008345C0">
            <w:pPr>
              <w:rPr>
                <w:color w:val="575F6D" w:themeColor="text2"/>
              </w:rPr>
            </w:pPr>
            <w:r w:rsidRPr="00C11B22">
              <w:rPr>
                <w:color w:val="575F6D" w:themeColor="text2"/>
              </w:rPr>
              <w:t>Administrado</w:t>
            </w:r>
            <w:r w:rsidR="009D39EF">
              <w:rPr>
                <w:color w:val="575F6D" w:themeColor="text2"/>
              </w:rPr>
              <w:t>r</w:t>
            </w:r>
            <w:r w:rsidRPr="00C11B22">
              <w:rPr>
                <w:color w:val="575F6D" w:themeColor="text2"/>
              </w:rPr>
              <w:t xml:space="preserve"> del sistema </w:t>
            </w:r>
            <w:r w:rsidR="00050F51" w:rsidRPr="00C11B22">
              <w:rPr>
                <w:color w:val="575F6D" w:themeColor="text2"/>
              </w:rPr>
              <w:t>biblioteca,</w:t>
            </w:r>
            <w:r w:rsidRPr="00C11B22">
              <w:rPr>
                <w:color w:val="575F6D" w:themeColor="text2"/>
              </w:rPr>
              <w:t xml:space="preserve"> </w:t>
            </w:r>
            <w:r w:rsidR="001D61E3" w:rsidRPr="00C11B22">
              <w:rPr>
                <w:color w:val="575F6D" w:themeColor="text2"/>
              </w:rPr>
              <w:t>bloquea</w:t>
            </w:r>
            <w:r w:rsidR="00D95651">
              <w:rPr>
                <w:color w:val="575F6D" w:themeColor="text2"/>
              </w:rPr>
              <w:t xml:space="preserve"> a</w:t>
            </w:r>
            <w:r w:rsidR="001D61E3" w:rsidRPr="00C11B22">
              <w:rPr>
                <w:color w:val="575F6D" w:themeColor="text2"/>
              </w:rPr>
              <w:t xml:space="preserve"> usuario</w:t>
            </w:r>
            <w:r w:rsidR="00D95651">
              <w:rPr>
                <w:color w:val="575F6D" w:themeColor="text2"/>
              </w:rPr>
              <w:t>s</w:t>
            </w:r>
            <w:r w:rsidR="001D61E3" w:rsidRPr="00C11B22">
              <w:rPr>
                <w:color w:val="575F6D" w:themeColor="text2"/>
              </w:rPr>
              <w:t xml:space="preserve"> y realiza </w:t>
            </w:r>
            <w:r w:rsidR="00D95651" w:rsidRPr="00C11B22">
              <w:rPr>
                <w:color w:val="575F6D" w:themeColor="text2"/>
              </w:rPr>
              <w:t>proceso</w:t>
            </w:r>
            <w:r w:rsidR="00D95651">
              <w:rPr>
                <w:color w:val="575F6D" w:themeColor="text2"/>
              </w:rPr>
              <w:t>s</w:t>
            </w:r>
            <w:r w:rsidR="00D95651" w:rsidRPr="00C11B22">
              <w:rPr>
                <w:color w:val="575F6D" w:themeColor="text2"/>
              </w:rPr>
              <w:t xml:space="preserve"> </w:t>
            </w:r>
            <w:r w:rsidR="00D95651">
              <w:rPr>
                <w:color w:val="575F6D" w:themeColor="text2"/>
              </w:rPr>
              <w:t>Relacionados a la administración de los ejemplares.</w:t>
            </w:r>
          </w:p>
        </w:tc>
      </w:tr>
      <w:tr w:rsidR="008345C0" w14:paraId="169AB238" w14:textId="77777777" w:rsidTr="00FA2BA7">
        <w:tc>
          <w:tcPr>
            <w:tcW w:w="1702" w:type="dxa"/>
          </w:tcPr>
          <w:p w14:paraId="02231F02" w14:textId="2592DCFC" w:rsidR="008345C0" w:rsidRDefault="00D02369" w:rsidP="00D02369">
            <w:pPr>
              <w:jc w:val="center"/>
              <w:rPr>
                <w:color w:val="auto"/>
              </w:rPr>
            </w:pPr>
            <w:r w:rsidRPr="00D02369">
              <w:rPr>
                <w:noProof/>
                <w:color w:val="auto"/>
              </w:rPr>
              <w:drawing>
                <wp:inline distT="0" distB="0" distL="0" distR="0" wp14:anchorId="0E346460" wp14:editId="0FA0AA6D">
                  <wp:extent cx="511791" cy="573206"/>
                  <wp:effectExtent l="0" t="0" r="3175" b="0"/>
                  <wp:docPr id="179" name="Gráfico 178" descr="Television contorno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5E1E3E4-99B7-43A3-90F3-3A10B514F9A5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" name="Gráfico 178" descr="Television contorno">
                            <a:extLst>
                              <a:ext uri="{FF2B5EF4-FFF2-40B4-BE49-F238E27FC236}">
                                <a16:creationId xmlns:a16="http://schemas.microsoft.com/office/drawing/2014/main" id="{65E1E3E4-99B7-43A3-90F3-3A10B514F9A5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23">
                            <a:extLs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936" cy="576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</w:tcPr>
          <w:p w14:paraId="18693172" w14:textId="03A7D7D9" w:rsidR="008345C0" w:rsidRPr="00C11B22" w:rsidRDefault="008E23A8" w:rsidP="008345C0">
            <w:pPr>
              <w:rPr>
                <w:color w:val="575F6D" w:themeColor="text2"/>
              </w:rPr>
            </w:pPr>
            <w:r>
              <w:rPr>
                <w:color w:val="575F6D" w:themeColor="text2"/>
              </w:rPr>
              <w:t>El p</w:t>
            </w:r>
            <w:r w:rsidR="00D02369" w:rsidRPr="00C11B22">
              <w:rPr>
                <w:color w:val="575F6D" w:themeColor="text2"/>
              </w:rPr>
              <w:t xml:space="preserve">unto de acceso hace referencia a algún </w:t>
            </w:r>
            <w:r w:rsidR="008A55A8">
              <w:rPr>
                <w:color w:val="575F6D" w:themeColor="text2"/>
              </w:rPr>
              <w:t>dispositivo o nodo de ingreso</w:t>
            </w:r>
            <w:r w:rsidR="00393918" w:rsidRPr="00C11B22">
              <w:rPr>
                <w:color w:val="575F6D" w:themeColor="text2"/>
              </w:rPr>
              <w:t xml:space="preserve"> físico en las instalaciones de la universidad </w:t>
            </w:r>
            <w:r>
              <w:rPr>
                <w:color w:val="575F6D" w:themeColor="text2"/>
              </w:rPr>
              <w:t>para el acceso al sistema</w:t>
            </w:r>
            <w:r w:rsidR="00FA2BA7">
              <w:rPr>
                <w:color w:val="575F6D" w:themeColor="text2"/>
              </w:rPr>
              <w:t xml:space="preserve"> p</w:t>
            </w:r>
            <w:r>
              <w:rPr>
                <w:color w:val="575F6D" w:themeColor="text2"/>
              </w:rPr>
              <w:t>resencialmente.</w:t>
            </w:r>
            <w:r w:rsidR="00393918" w:rsidRPr="00C11B22">
              <w:rPr>
                <w:color w:val="575F6D" w:themeColor="text2"/>
              </w:rPr>
              <w:t xml:space="preserve"> </w:t>
            </w:r>
          </w:p>
        </w:tc>
      </w:tr>
      <w:tr w:rsidR="008345C0" w14:paraId="6457B221" w14:textId="77777777" w:rsidTr="00FA2BA7">
        <w:tc>
          <w:tcPr>
            <w:tcW w:w="1702" w:type="dxa"/>
          </w:tcPr>
          <w:p w14:paraId="47B3C39E" w14:textId="35D813F8" w:rsidR="008345C0" w:rsidRDefault="00050F51" w:rsidP="00E8440F">
            <w:pPr>
              <w:jc w:val="center"/>
              <w:rPr>
                <w:color w:val="auto"/>
              </w:rPr>
            </w:pPr>
            <w:r w:rsidRPr="00050F51">
              <w:rPr>
                <w:noProof/>
                <w:color w:val="auto"/>
              </w:rPr>
              <w:drawing>
                <wp:inline distT="0" distB="0" distL="0" distR="0" wp14:anchorId="3D82F114" wp14:editId="331C7571">
                  <wp:extent cx="702035" cy="702035"/>
                  <wp:effectExtent l="0" t="0" r="3175" b="0"/>
                  <wp:docPr id="588" name="Gráfico 587" descr="Philanthropy con relleno sólido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DE4424B-E487-BDFB-D6C1-A75C91BD5A8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" name="Gráfico 587" descr="Philanthropy con relleno sólido">
                            <a:extLst>
                              <a:ext uri="{FF2B5EF4-FFF2-40B4-BE49-F238E27FC236}">
                                <a16:creationId xmlns:a16="http://schemas.microsoft.com/office/drawing/2014/main" id="{1DE4424B-E487-BDFB-D6C1-A75C91BD5A8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96DAC541-7B7A-43D3-8B79-37D633B846F1}">
                                <asvg:svgBlip xmlns:asvg="http://schemas.microsoft.com/office/drawing/2016/SVG/main" r:embed="rId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280" cy="704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</w:tcPr>
          <w:p w14:paraId="566463DB" w14:textId="3BD130B1" w:rsidR="008345C0" w:rsidRPr="00C11B22" w:rsidRDefault="00050F51" w:rsidP="008345C0">
            <w:pPr>
              <w:rPr>
                <w:color w:val="575F6D" w:themeColor="text2"/>
              </w:rPr>
            </w:pPr>
            <w:r w:rsidRPr="00C11B22">
              <w:rPr>
                <w:color w:val="575F6D" w:themeColor="text2"/>
              </w:rPr>
              <w:t>Agente externo que hace refer</w:t>
            </w:r>
            <w:r w:rsidR="00AC2096" w:rsidRPr="00C11B22">
              <w:rPr>
                <w:color w:val="575F6D" w:themeColor="text2"/>
              </w:rPr>
              <w:t>encia a</w:t>
            </w:r>
            <w:r w:rsidR="00527B0A">
              <w:rPr>
                <w:color w:val="575F6D" w:themeColor="text2"/>
              </w:rPr>
              <w:t xml:space="preserve"> </w:t>
            </w:r>
            <w:r w:rsidR="00797600">
              <w:rPr>
                <w:color w:val="575F6D" w:themeColor="text2"/>
              </w:rPr>
              <w:t xml:space="preserve">un servicio digital </w:t>
            </w:r>
            <w:r w:rsidR="00F879DA">
              <w:rPr>
                <w:color w:val="575F6D" w:themeColor="text2"/>
              </w:rPr>
              <w:t>o</w:t>
            </w:r>
            <w:r w:rsidR="000A6EAC">
              <w:rPr>
                <w:color w:val="575F6D" w:themeColor="text2"/>
              </w:rPr>
              <w:t xml:space="preserve"> dispositivo físico proporcionado por </w:t>
            </w:r>
            <w:r w:rsidR="0030310F">
              <w:rPr>
                <w:color w:val="575F6D" w:themeColor="text2"/>
              </w:rPr>
              <w:t>la la entidad bancaria</w:t>
            </w:r>
            <w:r w:rsidR="00F879DA">
              <w:rPr>
                <w:color w:val="575F6D" w:themeColor="text2"/>
              </w:rPr>
              <w:t xml:space="preserve"> </w:t>
            </w:r>
            <w:r w:rsidR="006119FB">
              <w:rPr>
                <w:color w:val="575F6D" w:themeColor="text2"/>
              </w:rPr>
              <w:t>que</w:t>
            </w:r>
            <w:r w:rsidR="00F879DA">
              <w:rPr>
                <w:color w:val="575F6D" w:themeColor="text2"/>
              </w:rPr>
              <w:t xml:space="preserve"> permite </w:t>
            </w:r>
            <w:r w:rsidR="0030310F">
              <w:rPr>
                <w:color w:val="575F6D" w:themeColor="text2"/>
              </w:rPr>
              <w:t xml:space="preserve">realizar </w:t>
            </w:r>
            <w:r w:rsidR="000A6EAC">
              <w:rPr>
                <w:color w:val="575F6D" w:themeColor="text2"/>
              </w:rPr>
              <w:t>e</w:t>
            </w:r>
            <w:r w:rsidR="006119FB">
              <w:rPr>
                <w:color w:val="575F6D" w:themeColor="text2"/>
              </w:rPr>
              <w:t>l</w:t>
            </w:r>
            <w:r w:rsidR="000A6EAC">
              <w:rPr>
                <w:color w:val="575F6D" w:themeColor="text2"/>
              </w:rPr>
              <w:t xml:space="preserve"> pago</w:t>
            </w:r>
            <w:r w:rsidR="006119FB">
              <w:rPr>
                <w:color w:val="575F6D" w:themeColor="text2"/>
              </w:rPr>
              <w:t xml:space="preserve"> por </w:t>
            </w:r>
            <w:r w:rsidR="0030310F">
              <w:rPr>
                <w:color w:val="575F6D" w:themeColor="text2"/>
              </w:rPr>
              <w:t>métodos</w:t>
            </w:r>
            <w:r w:rsidR="006119FB">
              <w:rPr>
                <w:color w:val="575F6D" w:themeColor="text2"/>
              </w:rPr>
              <w:t xml:space="preserve"> de pago con </w:t>
            </w:r>
            <w:r w:rsidR="0030310F">
              <w:rPr>
                <w:color w:val="575F6D" w:themeColor="text2"/>
              </w:rPr>
              <w:t>tarjeta o por aplicaciones mediante medios digitales.</w:t>
            </w:r>
          </w:p>
        </w:tc>
      </w:tr>
    </w:tbl>
    <w:p w14:paraId="0549DC9E" w14:textId="7B0784B1" w:rsidR="00B845E2" w:rsidRDefault="00B845E2" w:rsidP="00B845E2">
      <w:pPr>
        <w:rPr>
          <w:color w:val="auto"/>
        </w:rPr>
      </w:pPr>
    </w:p>
    <w:p w14:paraId="04DF2E54" w14:textId="77777777" w:rsidR="0030310F" w:rsidRDefault="0030310F" w:rsidP="00B845E2">
      <w:pPr>
        <w:rPr>
          <w:color w:val="auto"/>
        </w:rPr>
      </w:pPr>
    </w:p>
    <w:p w14:paraId="7DA148AD" w14:textId="77777777" w:rsidR="00B845E2" w:rsidRDefault="00B845E2" w:rsidP="00B845E2">
      <w:pPr>
        <w:rPr>
          <w:color w:val="auto"/>
        </w:rPr>
      </w:pPr>
    </w:p>
    <w:p w14:paraId="2F6E064A" w14:textId="77777777" w:rsidR="00B845E2" w:rsidRDefault="00B845E2" w:rsidP="00B845E2">
      <w:pPr>
        <w:rPr>
          <w:color w:val="auto"/>
        </w:rPr>
      </w:pPr>
    </w:p>
    <w:p w14:paraId="2AF41F06" w14:textId="77777777" w:rsidR="00B845E2" w:rsidRDefault="00B845E2" w:rsidP="00B845E2">
      <w:pPr>
        <w:rPr>
          <w:color w:val="auto"/>
        </w:rPr>
      </w:pPr>
    </w:p>
    <w:p w14:paraId="7256F05C" w14:textId="77777777" w:rsidR="00B845E2" w:rsidRDefault="00B845E2" w:rsidP="00B845E2">
      <w:pPr>
        <w:rPr>
          <w:color w:val="auto"/>
        </w:rPr>
      </w:pPr>
    </w:p>
    <w:p w14:paraId="0C4FE8B2" w14:textId="77777777" w:rsidR="00B845E2" w:rsidRDefault="00B845E2" w:rsidP="00B845E2">
      <w:pPr>
        <w:rPr>
          <w:color w:val="auto"/>
        </w:rPr>
      </w:pPr>
    </w:p>
    <w:p w14:paraId="7CC7AA36" w14:textId="77777777" w:rsidR="00B845E2" w:rsidRDefault="00B845E2" w:rsidP="00B845E2">
      <w:pPr>
        <w:rPr>
          <w:color w:val="auto"/>
        </w:rPr>
      </w:pPr>
    </w:p>
    <w:p w14:paraId="5ACBED6F" w14:textId="77777777" w:rsidR="00CC297E" w:rsidRDefault="00CC297E" w:rsidP="00B845E2">
      <w:pPr>
        <w:pStyle w:val="Subttulo"/>
        <w:rPr>
          <w:sz w:val="28"/>
          <w:szCs w:val="28"/>
        </w:rPr>
      </w:pPr>
    </w:p>
    <w:p w14:paraId="56DF081C" w14:textId="77777777" w:rsidR="00CC297E" w:rsidRPr="009D1AA9" w:rsidRDefault="00CC297E" w:rsidP="00CC297E">
      <w:pPr>
        <w:pStyle w:val="Ttulo2"/>
        <w:jc w:val="center"/>
        <w:rPr>
          <w:i/>
          <w:iCs/>
          <w:u w:val="single"/>
        </w:rPr>
      </w:pPr>
      <w:r w:rsidRPr="009D1AA9">
        <w:rPr>
          <w:i/>
          <w:iCs/>
          <w:u w:val="single"/>
        </w:rPr>
        <w:t>Requisitos Funcionales:</w:t>
      </w:r>
    </w:p>
    <w:p w14:paraId="66ECD8F9" w14:textId="77777777" w:rsidR="00CC297E" w:rsidRPr="00CC297E" w:rsidRDefault="00CC297E" w:rsidP="00CC297E"/>
    <w:p w14:paraId="454708EA" w14:textId="77777777" w:rsidR="00CC297E" w:rsidRDefault="00CC297E" w:rsidP="00CC297E">
      <w:pPr>
        <w:pStyle w:val="NormalWeb"/>
        <w:numPr>
          <w:ilvl w:val="0"/>
          <w:numId w:val="8"/>
        </w:numPr>
      </w:pPr>
      <w:r>
        <w:rPr>
          <w:rStyle w:val="Textoennegrita"/>
        </w:rPr>
        <w:t>Gestión de Préstamos:</w:t>
      </w:r>
    </w:p>
    <w:p w14:paraId="512DE4AE" w14:textId="77777777" w:rsidR="00CC297E" w:rsidRDefault="00CC297E" w:rsidP="00CC297E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>Los usuarios (alumnos y profesores) podrán solicitar préstamos de libros físicos y digitales.</w:t>
      </w:r>
    </w:p>
    <w:p w14:paraId="41F463B6" w14:textId="0E5556F4" w:rsidR="00E0575F" w:rsidRDefault="00CC297E" w:rsidP="00E0575F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 xml:space="preserve">No se permitirá prestar más de </w:t>
      </w:r>
      <w:r>
        <w:rPr>
          <w:rStyle w:val="Textoennegrita"/>
        </w:rPr>
        <w:t>3 libros</w:t>
      </w:r>
      <w:r>
        <w:t xml:space="preserve"> a cada usuario (aplica para alumnos</w:t>
      </w:r>
      <w:r w:rsidR="00E0575F">
        <w:t xml:space="preserve"> y profesores</w:t>
      </w:r>
      <w:r>
        <w:t>)</w:t>
      </w:r>
    </w:p>
    <w:p w14:paraId="79D6C03A" w14:textId="77777777" w:rsidR="00CC297E" w:rsidRDefault="00CC297E" w:rsidP="00CC297E">
      <w:pPr>
        <w:pStyle w:val="NormalWeb"/>
        <w:numPr>
          <w:ilvl w:val="0"/>
          <w:numId w:val="8"/>
        </w:numPr>
      </w:pPr>
      <w:r>
        <w:rPr>
          <w:rStyle w:val="Textoennegrita"/>
        </w:rPr>
        <w:t>Autenticación:</w:t>
      </w:r>
    </w:p>
    <w:p w14:paraId="3E997219" w14:textId="77777777" w:rsidR="00CC297E" w:rsidRDefault="00CC297E" w:rsidP="00CC297E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>Los usuarios iniciarán sesión en el sistema con su cuenta de la institución, ya sea digitalmente.</w:t>
      </w:r>
    </w:p>
    <w:p w14:paraId="1FBAFAD5" w14:textId="77777777" w:rsidR="00CC297E" w:rsidRDefault="00CC297E" w:rsidP="00CC297E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>Si no pueden validarse presencialmente con la cuenta de la institución, podrán identificarse a través de su cédula de identidad.</w:t>
      </w:r>
    </w:p>
    <w:p w14:paraId="6335775F" w14:textId="77777777" w:rsidR="00CC297E" w:rsidRDefault="00CC297E" w:rsidP="00CC297E">
      <w:pPr>
        <w:pStyle w:val="NormalWeb"/>
        <w:numPr>
          <w:ilvl w:val="0"/>
          <w:numId w:val="8"/>
        </w:numPr>
      </w:pPr>
      <w:r>
        <w:rPr>
          <w:rStyle w:val="Textoennegrita"/>
        </w:rPr>
        <w:t>Control de Multas:</w:t>
      </w:r>
    </w:p>
    <w:p w14:paraId="153167FB" w14:textId="77777777" w:rsidR="00CC297E" w:rsidRDefault="00CC297E" w:rsidP="00CC297E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>El sistema debe ser capaz de controlar automáticamente los periodos de vencimiento.</w:t>
      </w:r>
    </w:p>
    <w:p w14:paraId="236ED450" w14:textId="77777777" w:rsidR="00CC297E" w:rsidRDefault="00CC297E" w:rsidP="00CC297E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 xml:space="preserve">Las multas se aplicarán por cada hora/minuto transcurrido de atraso, con un valor de </w:t>
      </w:r>
      <w:r>
        <w:rPr>
          <w:rStyle w:val="Textoennegrita"/>
        </w:rPr>
        <w:t>$1000 CPL por hora</w:t>
      </w:r>
      <w:r>
        <w:t>.</w:t>
      </w:r>
    </w:p>
    <w:p w14:paraId="6DD3C984" w14:textId="77777777" w:rsidR="00CC297E" w:rsidRDefault="00CC297E" w:rsidP="00CC297E">
      <w:pPr>
        <w:pStyle w:val="NormalWeb"/>
        <w:numPr>
          <w:ilvl w:val="0"/>
          <w:numId w:val="8"/>
        </w:numPr>
      </w:pPr>
      <w:r>
        <w:rPr>
          <w:rStyle w:val="Textoennegrita"/>
        </w:rPr>
        <w:t>Notificaciones:</w:t>
      </w:r>
    </w:p>
    <w:p w14:paraId="70E6BF97" w14:textId="77777777" w:rsidR="00CC297E" w:rsidRDefault="00CC297E" w:rsidP="00CC297E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 xml:space="preserve">Se enviará un aviso por correo electrónico </w:t>
      </w:r>
      <w:r>
        <w:rPr>
          <w:rStyle w:val="Textoennegrita"/>
        </w:rPr>
        <w:t>2 días hábiles antes</w:t>
      </w:r>
      <w:r>
        <w:t xml:space="preserve"> de la fecha de vencimiento de un préstamo (para estudiantes y profesores).</w:t>
      </w:r>
    </w:p>
    <w:p w14:paraId="5F5100C2" w14:textId="77777777" w:rsidR="00CC297E" w:rsidRDefault="00CC297E" w:rsidP="00CC297E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>A personas morosas se les enviará un correo de aviso de vencimiento de deuda cada 24 horas.</w:t>
      </w:r>
    </w:p>
    <w:p w14:paraId="41970AE3" w14:textId="77777777" w:rsidR="00CC297E" w:rsidRDefault="00CC297E" w:rsidP="00CC297E">
      <w:pPr>
        <w:pStyle w:val="NormalWeb"/>
        <w:numPr>
          <w:ilvl w:val="0"/>
          <w:numId w:val="8"/>
        </w:numPr>
      </w:pPr>
      <w:r>
        <w:rPr>
          <w:rStyle w:val="Textoennegrita"/>
        </w:rPr>
        <w:t>Sanciones y Bloqueos:</w:t>
      </w:r>
    </w:p>
    <w:p w14:paraId="5A897C55" w14:textId="77777777" w:rsidR="00CC297E" w:rsidRDefault="00CC297E" w:rsidP="00CC297E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>Si un profesor excede los días hábiles de un préstamo, se le enviará un correo al jefe de carrera y se bloqueará su acceso a la biblioteca.</w:t>
      </w:r>
    </w:p>
    <w:p w14:paraId="6773A8DC" w14:textId="77777777" w:rsidR="00CC297E" w:rsidRDefault="00CC297E" w:rsidP="00CC297E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>Si un usuario o profesor destruye o extravía un ejemplar, deberá cancelarlo según criterio de la institución y enfrentar un bloqueo de cuenta.</w:t>
      </w:r>
    </w:p>
    <w:p w14:paraId="5B21F3E9" w14:textId="77777777" w:rsidR="00CC297E" w:rsidRDefault="00CC297E" w:rsidP="00CC297E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>Si un usuario o profesor deteriora un ejemplar, deberá reponer el libro por su cuenta.</w:t>
      </w:r>
    </w:p>
    <w:p w14:paraId="40971261" w14:textId="77777777" w:rsidR="00CC297E" w:rsidRDefault="00CC297E" w:rsidP="00CC297E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>Si un usuario no devuelve un ejemplar de uso diario, se aplicarán multas y bloqueo de cuenta.</w:t>
      </w:r>
    </w:p>
    <w:p w14:paraId="7EA8D9D1" w14:textId="77777777" w:rsidR="00CC297E" w:rsidRDefault="00CC297E" w:rsidP="00CC297E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>Si un usuario profesor no devuelve un ejemplar de uso diario, se aplicará bloqueo de cuenta y se enviará un correo al jefe de carrera.</w:t>
      </w:r>
    </w:p>
    <w:p w14:paraId="2EB92B2D" w14:textId="77777777" w:rsidR="00CC297E" w:rsidRDefault="00CC297E" w:rsidP="00CC297E">
      <w:pPr>
        <w:pStyle w:val="NormalWeb"/>
        <w:numPr>
          <w:ilvl w:val="0"/>
          <w:numId w:val="8"/>
        </w:numPr>
      </w:pPr>
      <w:r>
        <w:rPr>
          <w:rStyle w:val="Textoennegrita"/>
        </w:rPr>
        <w:t>Información de Ejemplares:</w:t>
      </w:r>
    </w:p>
    <w:p w14:paraId="10BA27C1" w14:textId="77777777" w:rsidR="00CC297E" w:rsidRDefault="00CC297E" w:rsidP="00CC297E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>El sistema mostrará información de los ejemplares asociados a los ramos correspondientes.</w:t>
      </w:r>
    </w:p>
    <w:p w14:paraId="5093D8C0" w14:textId="77777777" w:rsidR="00CC297E" w:rsidRDefault="00CC297E" w:rsidP="00CC297E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>La búsqueda puede realizarse por curso, autor o tema.</w:t>
      </w:r>
    </w:p>
    <w:p w14:paraId="468CFAA5" w14:textId="77777777" w:rsidR="00CC297E" w:rsidRDefault="00CC297E" w:rsidP="00CC297E">
      <w:pPr>
        <w:spacing w:before="100" w:beforeAutospacing="1" w:after="100" w:afterAutospacing="1" w:line="240" w:lineRule="auto"/>
        <w:ind w:left="1440"/>
      </w:pPr>
    </w:p>
    <w:p w14:paraId="52EF1C15" w14:textId="1990B6B9" w:rsidR="00CC297E" w:rsidRPr="009D1AA9" w:rsidRDefault="00CC297E" w:rsidP="00FB1C3A">
      <w:pPr>
        <w:pStyle w:val="Ttulo2"/>
        <w:jc w:val="center"/>
        <w:rPr>
          <w:i/>
          <w:iCs/>
          <w:u w:val="single"/>
        </w:rPr>
      </w:pPr>
      <w:r w:rsidRPr="009D1AA9">
        <w:rPr>
          <w:i/>
          <w:iCs/>
          <w:u w:val="single"/>
        </w:rPr>
        <w:t>Requisitos No Funcionales (Técnicos):</w:t>
      </w:r>
    </w:p>
    <w:p w14:paraId="665BFDF2" w14:textId="77777777" w:rsidR="00CC297E" w:rsidRPr="00CC297E" w:rsidRDefault="00CC297E" w:rsidP="00CC297E"/>
    <w:p w14:paraId="3A1545C5" w14:textId="77777777" w:rsidR="00CC297E" w:rsidRDefault="00CC297E" w:rsidP="00CC297E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Textoennegrita"/>
        </w:rPr>
        <w:t>Disponibilidad y Aspecto del Sistema:</w:t>
      </w:r>
      <w:r>
        <w:t xml:space="preserve"> </w:t>
      </w:r>
    </w:p>
    <w:p w14:paraId="5D225EDF" w14:textId="77777777" w:rsidR="00CC297E" w:rsidRDefault="00CC297E" w:rsidP="00CC297E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 xml:space="preserve">El sistema es de </w:t>
      </w:r>
      <w:r>
        <w:rPr>
          <w:rStyle w:val="Textoennegrita"/>
        </w:rPr>
        <w:t>3 capas</w:t>
      </w:r>
      <w:r>
        <w:t xml:space="preserve"> y funciona </w:t>
      </w:r>
      <w:r>
        <w:rPr>
          <w:rStyle w:val="Textoennegrita"/>
        </w:rPr>
        <w:t>7x24</w:t>
      </w:r>
      <w:r>
        <w:t xml:space="preserve"> como una aplicación web.</w:t>
      </w:r>
    </w:p>
    <w:p w14:paraId="0A9E75B8" w14:textId="77777777" w:rsidR="00CC297E" w:rsidRDefault="00CC297E" w:rsidP="00CC297E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Los préstamos en línea se realizan al momento, mientras que los físicos se confirman al día siguiente hábil después de la petición.</w:t>
      </w:r>
    </w:p>
    <w:p w14:paraId="7C16CC1D" w14:textId="77777777" w:rsidR="00CC297E" w:rsidRDefault="00CC297E" w:rsidP="00CC297E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El sistema tendrá un aspecto general con colores de fondo claro y letras oscuras.</w:t>
      </w:r>
    </w:p>
    <w:p w14:paraId="4875239E" w14:textId="77777777" w:rsidR="00A53470" w:rsidRDefault="00A53470" w:rsidP="00A53470">
      <w:pPr>
        <w:spacing w:before="100" w:beforeAutospacing="1" w:after="100" w:afterAutospacing="1" w:line="240" w:lineRule="auto"/>
      </w:pPr>
    </w:p>
    <w:p w14:paraId="5DFE09CC" w14:textId="77777777" w:rsidR="00A53470" w:rsidRDefault="00A53470" w:rsidP="00A53470">
      <w:pPr>
        <w:spacing w:before="100" w:beforeAutospacing="1" w:after="100" w:afterAutospacing="1" w:line="240" w:lineRule="auto"/>
      </w:pPr>
    </w:p>
    <w:p w14:paraId="1EAE0022" w14:textId="51F4897E" w:rsidR="00161EE6" w:rsidRDefault="008D049A" w:rsidP="00E234E6">
      <w:pPr>
        <w:spacing w:before="100" w:beforeAutospacing="1" w:after="100" w:afterAutospacing="1" w:line="240" w:lineRule="auto"/>
        <w:jc w:val="center"/>
        <w:rPr>
          <w:i/>
          <w:iCs/>
          <w:sz w:val="28"/>
          <w:szCs w:val="28"/>
          <w:u w:val="single"/>
        </w:rPr>
      </w:pPr>
      <w:r>
        <w:rPr>
          <w:i/>
          <w:iCs/>
          <w:sz w:val="28"/>
          <w:szCs w:val="28"/>
          <w:u w:val="single"/>
        </w:rPr>
        <w:t>Arquitectura d 3 Capaz</w:t>
      </w:r>
    </w:p>
    <w:p w14:paraId="4F43FF36" w14:textId="77777777" w:rsidR="009F0D92" w:rsidRDefault="009F0D92" w:rsidP="00E234E6">
      <w:pPr>
        <w:spacing w:before="100" w:beforeAutospacing="1" w:after="100" w:afterAutospacing="1" w:line="240" w:lineRule="auto"/>
        <w:jc w:val="center"/>
        <w:rPr>
          <w:i/>
          <w:iCs/>
          <w:sz w:val="28"/>
          <w:szCs w:val="28"/>
          <w:u w:val="single"/>
        </w:rPr>
      </w:pPr>
    </w:p>
    <w:p w14:paraId="7F91E89C" w14:textId="77777777" w:rsidR="00B87146" w:rsidRPr="009F0D92" w:rsidRDefault="00B87146" w:rsidP="00B87146">
      <w:pPr>
        <w:spacing w:before="100" w:beforeAutospacing="1" w:after="100" w:afterAutospacing="1" w:line="240" w:lineRule="auto"/>
        <w:rPr>
          <w:b/>
          <w:bCs/>
        </w:rPr>
      </w:pPr>
      <w:r w:rsidRPr="009F0D92">
        <w:rPr>
          <w:b/>
          <w:bCs/>
        </w:rPr>
        <w:t>Capa de Presentación:</w:t>
      </w:r>
    </w:p>
    <w:p w14:paraId="547CED93" w14:textId="44AE173F" w:rsidR="00B87146" w:rsidRDefault="00B87146" w:rsidP="009F0D92">
      <w:pPr>
        <w:spacing w:before="100" w:beforeAutospacing="1" w:after="100" w:afterAutospacing="1" w:line="240" w:lineRule="auto"/>
      </w:pPr>
      <w:r>
        <w:t>Aquí se encuentra la interfaz de usuario a través de la cual los alumnos y profesores interactuarán con el sistema.</w:t>
      </w:r>
      <w:r w:rsidR="009F0D92">
        <w:t xml:space="preserve"> </w:t>
      </w:r>
      <w:r>
        <w:t>Debes diseñar una interfaz amigable que permita a los usuarios:</w:t>
      </w:r>
    </w:p>
    <w:p w14:paraId="57B313F1" w14:textId="7F106511" w:rsidR="00B87146" w:rsidRDefault="00B87146" w:rsidP="00703A74">
      <w:pPr>
        <w:pStyle w:val="Prrafodelista"/>
        <w:numPr>
          <w:ilvl w:val="2"/>
          <w:numId w:val="8"/>
        </w:numPr>
        <w:spacing w:before="100" w:beforeAutospacing="1" w:after="100" w:afterAutospacing="1" w:line="240" w:lineRule="auto"/>
      </w:pPr>
      <w:r>
        <w:t>Iniciar sesión con sus cuentas de la institución.</w:t>
      </w:r>
    </w:p>
    <w:p w14:paraId="0C10E1D7" w14:textId="4D2CA486" w:rsidR="00B87146" w:rsidRDefault="00B87146" w:rsidP="00703A74">
      <w:pPr>
        <w:pStyle w:val="Prrafodelista"/>
        <w:numPr>
          <w:ilvl w:val="2"/>
          <w:numId w:val="8"/>
        </w:numPr>
        <w:spacing w:before="100" w:beforeAutospacing="1" w:after="100" w:afterAutospacing="1" w:line="240" w:lineRule="auto"/>
      </w:pPr>
      <w:r>
        <w:t>Realizar búsquedas de ejemplares por curso, autor o tema.</w:t>
      </w:r>
    </w:p>
    <w:p w14:paraId="7EB4AE0C" w14:textId="049BB54F" w:rsidR="00B87146" w:rsidRDefault="00B87146" w:rsidP="00703A74">
      <w:pPr>
        <w:pStyle w:val="Prrafodelista"/>
        <w:numPr>
          <w:ilvl w:val="2"/>
          <w:numId w:val="8"/>
        </w:numPr>
        <w:spacing w:before="100" w:beforeAutospacing="1" w:after="100" w:afterAutospacing="1" w:line="240" w:lineRule="auto"/>
      </w:pPr>
      <w:r>
        <w:t>Ver información detallada de los ejemplares disponibles.</w:t>
      </w:r>
    </w:p>
    <w:p w14:paraId="78163379" w14:textId="77777777" w:rsidR="00574164" w:rsidRDefault="00574164" w:rsidP="00574164">
      <w:pPr>
        <w:pStyle w:val="Prrafodelista"/>
        <w:spacing w:before="100" w:beforeAutospacing="1" w:after="100" w:afterAutospacing="1" w:line="240" w:lineRule="auto"/>
        <w:ind w:left="1440"/>
      </w:pPr>
    </w:p>
    <w:p w14:paraId="4CFF4D06" w14:textId="77777777" w:rsidR="00574164" w:rsidRDefault="00574164" w:rsidP="00574164">
      <w:pPr>
        <w:pStyle w:val="Prrafodelista"/>
        <w:spacing w:before="100" w:beforeAutospacing="1" w:after="100" w:afterAutospacing="1" w:line="240" w:lineRule="auto"/>
        <w:ind w:left="1440"/>
      </w:pPr>
    </w:p>
    <w:p w14:paraId="7486045B" w14:textId="77777777" w:rsidR="00B87146" w:rsidRPr="00703A74" w:rsidRDefault="00B87146" w:rsidP="00B87146">
      <w:pPr>
        <w:spacing w:before="100" w:beforeAutospacing="1" w:after="100" w:afterAutospacing="1" w:line="240" w:lineRule="auto"/>
        <w:rPr>
          <w:b/>
          <w:bCs/>
        </w:rPr>
      </w:pPr>
      <w:r w:rsidRPr="00703A74">
        <w:rPr>
          <w:b/>
          <w:bCs/>
        </w:rPr>
        <w:t>Capa de Lógica de Negocio:</w:t>
      </w:r>
    </w:p>
    <w:p w14:paraId="52FDAD42" w14:textId="174ECAA0" w:rsidR="00B87146" w:rsidRDefault="00B87146" w:rsidP="00B87146">
      <w:pPr>
        <w:spacing w:before="100" w:beforeAutospacing="1" w:after="100" w:afterAutospacing="1" w:line="240" w:lineRule="auto"/>
      </w:pPr>
      <w:r>
        <w:t>Esta capa procesa las solicitudes y toma decisiones basadas en las reglas de negocio</w:t>
      </w:r>
      <w:r w:rsidR="00173BFE">
        <w:t xml:space="preserve">, </w:t>
      </w:r>
      <w:r>
        <w:t>Funciones clave en esta capa:</w:t>
      </w:r>
    </w:p>
    <w:p w14:paraId="68EC970A" w14:textId="791F252D" w:rsidR="00B87146" w:rsidRDefault="00B87146" w:rsidP="00173BFE">
      <w:pPr>
        <w:pStyle w:val="Prrafodelista"/>
        <w:numPr>
          <w:ilvl w:val="2"/>
          <w:numId w:val="8"/>
        </w:numPr>
        <w:spacing w:before="100" w:beforeAutospacing="1" w:after="100" w:afterAutospacing="1" w:line="240" w:lineRule="auto"/>
      </w:pPr>
      <w:r>
        <w:t>Validar el tiempo de préstamo según si el usuario es alumno o profesor.</w:t>
      </w:r>
    </w:p>
    <w:p w14:paraId="576B4135" w14:textId="281F4B01" w:rsidR="00B87146" w:rsidRDefault="00B87146" w:rsidP="00173BFE">
      <w:pPr>
        <w:pStyle w:val="Prrafodelista"/>
        <w:numPr>
          <w:ilvl w:val="2"/>
          <w:numId w:val="8"/>
        </w:numPr>
        <w:spacing w:before="100" w:beforeAutospacing="1" w:after="100" w:afterAutospacing="1" w:line="240" w:lineRule="auto"/>
      </w:pPr>
      <w:r>
        <w:t>Calcular multas por retraso.</w:t>
      </w:r>
    </w:p>
    <w:p w14:paraId="48B181A5" w14:textId="476E593A" w:rsidR="00B87146" w:rsidRDefault="00B87146" w:rsidP="00173BFE">
      <w:pPr>
        <w:pStyle w:val="Prrafodelista"/>
        <w:numPr>
          <w:ilvl w:val="2"/>
          <w:numId w:val="8"/>
        </w:numPr>
        <w:spacing w:before="100" w:beforeAutospacing="1" w:after="100" w:afterAutospacing="1" w:line="240" w:lineRule="auto"/>
      </w:pPr>
      <w:r>
        <w:t>Enviar notificaciones por correo electrónico antes del vencimiento de un préstamo.</w:t>
      </w:r>
    </w:p>
    <w:p w14:paraId="5CC7664A" w14:textId="35442F9E" w:rsidR="00B87146" w:rsidRDefault="00B87146" w:rsidP="00173BFE">
      <w:pPr>
        <w:pStyle w:val="Prrafodelista"/>
        <w:numPr>
          <w:ilvl w:val="2"/>
          <w:numId w:val="8"/>
        </w:numPr>
        <w:spacing w:before="100" w:beforeAutospacing="1" w:after="100" w:afterAutospacing="1" w:line="240" w:lineRule="auto"/>
      </w:pPr>
      <w:r>
        <w:t>Controlar el acceso de profesores que exceden los días hábiles de préstamo.</w:t>
      </w:r>
    </w:p>
    <w:p w14:paraId="68AC0C6E" w14:textId="643ABA04" w:rsidR="00B87146" w:rsidRDefault="00B87146" w:rsidP="00E917FB">
      <w:pPr>
        <w:pStyle w:val="Prrafodelista"/>
        <w:numPr>
          <w:ilvl w:val="2"/>
          <w:numId w:val="8"/>
        </w:numPr>
        <w:spacing w:before="100" w:beforeAutospacing="1" w:after="100" w:afterAutospacing="1" w:line="240" w:lineRule="auto"/>
      </w:pPr>
      <w:r>
        <w:t>Evaluar daños o extravíos de ejemplares y aplicar sanciones.</w:t>
      </w:r>
    </w:p>
    <w:p w14:paraId="052DCC5F" w14:textId="77777777" w:rsidR="00574164" w:rsidRDefault="00574164" w:rsidP="002A13C1">
      <w:pPr>
        <w:spacing w:before="100" w:beforeAutospacing="1" w:after="100" w:afterAutospacing="1" w:line="240" w:lineRule="auto"/>
        <w:ind w:left="7920"/>
      </w:pPr>
    </w:p>
    <w:p w14:paraId="2B65D937" w14:textId="77777777" w:rsidR="00B87146" w:rsidRPr="00E917FB" w:rsidRDefault="00B87146" w:rsidP="00B87146">
      <w:pPr>
        <w:spacing w:before="100" w:beforeAutospacing="1" w:after="100" w:afterAutospacing="1" w:line="240" w:lineRule="auto"/>
        <w:rPr>
          <w:b/>
          <w:bCs/>
        </w:rPr>
      </w:pPr>
      <w:r w:rsidRPr="00E917FB">
        <w:rPr>
          <w:b/>
          <w:bCs/>
        </w:rPr>
        <w:t>Capa de Acceso a Datos:</w:t>
      </w:r>
    </w:p>
    <w:p w14:paraId="3A921252" w14:textId="6FCA2BF7" w:rsidR="00B87146" w:rsidRDefault="00B87146" w:rsidP="00B87146">
      <w:pPr>
        <w:spacing w:before="100" w:beforeAutospacing="1" w:after="100" w:afterAutospacing="1" w:line="240" w:lineRule="auto"/>
      </w:pPr>
      <w:r>
        <w:t>Aquí se maneja la interacción con la base de datos o el almacenamiento de datos.</w:t>
      </w:r>
      <w:r w:rsidR="00574164">
        <w:t xml:space="preserve"> </w:t>
      </w:r>
      <w:r>
        <w:t>Funciones clave en esta capa:</w:t>
      </w:r>
    </w:p>
    <w:p w14:paraId="10D5A756" w14:textId="0A3376A0" w:rsidR="00B87146" w:rsidRDefault="00B87146" w:rsidP="00574164">
      <w:pPr>
        <w:pStyle w:val="Prrafodelista"/>
        <w:numPr>
          <w:ilvl w:val="2"/>
          <w:numId w:val="8"/>
        </w:numPr>
        <w:spacing w:before="100" w:beforeAutospacing="1" w:after="100" w:afterAutospacing="1" w:line="240" w:lineRule="auto"/>
      </w:pPr>
      <w:r>
        <w:t>Almacenar información sobre los ejemplares (metadatos, disponibilidad, etc.).</w:t>
      </w:r>
    </w:p>
    <w:p w14:paraId="6F815605" w14:textId="70550A87" w:rsidR="00B87146" w:rsidRDefault="00B87146" w:rsidP="00574164">
      <w:pPr>
        <w:pStyle w:val="Prrafodelista"/>
        <w:numPr>
          <w:ilvl w:val="2"/>
          <w:numId w:val="8"/>
        </w:numPr>
        <w:spacing w:before="100" w:beforeAutospacing="1" w:after="100" w:afterAutospacing="1" w:line="240" w:lineRule="auto"/>
      </w:pPr>
      <w:r>
        <w:t>Registrar préstamos y devoluciones.</w:t>
      </w:r>
    </w:p>
    <w:p w14:paraId="39CAD739" w14:textId="7A8101FF" w:rsidR="00161EE6" w:rsidRPr="00574164" w:rsidRDefault="00B87146" w:rsidP="00574164">
      <w:pPr>
        <w:pStyle w:val="Prrafodelista"/>
        <w:numPr>
          <w:ilvl w:val="2"/>
          <w:numId w:val="8"/>
        </w:numPr>
        <w:spacing w:before="100" w:beforeAutospacing="1" w:after="100" w:afterAutospacing="1" w:line="240" w:lineRule="auto"/>
        <w:rPr>
          <w:i/>
          <w:iCs/>
          <w:sz w:val="28"/>
          <w:szCs w:val="28"/>
          <w:u w:val="single"/>
        </w:rPr>
      </w:pPr>
      <w:r>
        <w:t>Consultar datos para mostrar en la interfaz de usuario.</w:t>
      </w:r>
    </w:p>
    <w:p w14:paraId="3D77BAFF" w14:textId="77777777" w:rsidR="00574164" w:rsidRDefault="00574164" w:rsidP="00E234E6">
      <w:pPr>
        <w:spacing w:before="100" w:beforeAutospacing="1" w:after="100" w:afterAutospacing="1" w:line="240" w:lineRule="auto"/>
        <w:jc w:val="center"/>
        <w:rPr>
          <w:i/>
          <w:iCs/>
          <w:sz w:val="28"/>
          <w:szCs w:val="28"/>
          <w:u w:val="single"/>
        </w:rPr>
      </w:pPr>
    </w:p>
    <w:p w14:paraId="7C9E882A" w14:textId="77777777" w:rsidR="00574164" w:rsidRDefault="00574164" w:rsidP="00E234E6">
      <w:pPr>
        <w:spacing w:before="100" w:beforeAutospacing="1" w:after="100" w:afterAutospacing="1" w:line="240" w:lineRule="auto"/>
        <w:jc w:val="center"/>
        <w:rPr>
          <w:i/>
          <w:iCs/>
          <w:sz w:val="28"/>
          <w:szCs w:val="28"/>
          <w:u w:val="single"/>
        </w:rPr>
      </w:pPr>
    </w:p>
    <w:p w14:paraId="27ADD86E" w14:textId="77777777" w:rsidR="00574164" w:rsidRDefault="00574164" w:rsidP="00E234E6">
      <w:pPr>
        <w:spacing w:before="100" w:beforeAutospacing="1" w:after="100" w:afterAutospacing="1" w:line="240" w:lineRule="auto"/>
        <w:jc w:val="center"/>
        <w:rPr>
          <w:i/>
          <w:iCs/>
          <w:sz w:val="28"/>
          <w:szCs w:val="28"/>
          <w:u w:val="single"/>
        </w:rPr>
      </w:pPr>
    </w:p>
    <w:p w14:paraId="726E9C6F" w14:textId="77777777" w:rsidR="00574164" w:rsidRDefault="00574164" w:rsidP="00E234E6">
      <w:pPr>
        <w:spacing w:before="100" w:beforeAutospacing="1" w:after="100" w:afterAutospacing="1" w:line="240" w:lineRule="auto"/>
        <w:jc w:val="center"/>
        <w:rPr>
          <w:i/>
          <w:iCs/>
          <w:sz w:val="28"/>
          <w:szCs w:val="28"/>
          <w:u w:val="single"/>
        </w:rPr>
      </w:pPr>
    </w:p>
    <w:p w14:paraId="3E859EEE" w14:textId="77777777" w:rsidR="00574164" w:rsidRDefault="00574164" w:rsidP="00E234E6">
      <w:pPr>
        <w:spacing w:before="100" w:beforeAutospacing="1" w:after="100" w:afterAutospacing="1" w:line="240" w:lineRule="auto"/>
        <w:jc w:val="center"/>
        <w:rPr>
          <w:i/>
          <w:iCs/>
          <w:sz w:val="28"/>
          <w:szCs w:val="28"/>
          <w:u w:val="single"/>
        </w:rPr>
      </w:pPr>
    </w:p>
    <w:p w14:paraId="4BEE1404" w14:textId="77777777" w:rsidR="00574164" w:rsidRDefault="00574164" w:rsidP="00E234E6">
      <w:pPr>
        <w:spacing w:before="100" w:beforeAutospacing="1" w:after="100" w:afterAutospacing="1" w:line="240" w:lineRule="auto"/>
        <w:jc w:val="center"/>
        <w:rPr>
          <w:i/>
          <w:iCs/>
          <w:sz w:val="28"/>
          <w:szCs w:val="28"/>
          <w:u w:val="single"/>
        </w:rPr>
      </w:pPr>
    </w:p>
    <w:p w14:paraId="4008C407" w14:textId="77777777" w:rsidR="00574164" w:rsidRDefault="00574164" w:rsidP="00E234E6">
      <w:pPr>
        <w:spacing w:before="100" w:beforeAutospacing="1" w:after="100" w:afterAutospacing="1" w:line="240" w:lineRule="auto"/>
        <w:jc w:val="center"/>
        <w:rPr>
          <w:i/>
          <w:iCs/>
          <w:sz w:val="28"/>
          <w:szCs w:val="28"/>
          <w:u w:val="single"/>
        </w:rPr>
      </w:pPr>
    </w:p>
    <w:p w14:paraId="7F5744E4" w14:textId="0782CD40" w:rsidR="00A53470" w:rsidRDefault="00EE669D" w:rsidP="00E234E6">
      <w:pPr>
        <w:spacing w:before="100" w:beforeAutospacing="1" w:after="100" w:afterAutospacing="1" w:line="240" w:lineRule="auto"/>
        <w:jc w:val="center"/>
        <w:rPr>
          <w:i/>
          <w:iCs/>
          <w:sz w:val="28"/>
          <w:szCs w:val="28"/>
          <w:u w:val="single"/>
        </w:rPr>
      </w:pPr>
      <w:r w:rsidRPr="009D1AA9">
        <w:rPr>
          <w:i/>
          <w:iCs/>
          <w:sz w:val="28"/>
          <w:szCs w:val="28"/>
          <w:u w:val="single"/>
        </w:rPr>
        <w:t>M</w:t>
      </w:r>
      <w:r w:rsidR="009D1AA9" w:rsidRPr="009D1AA9">
        <w:rPr>
          <w:i/>
          <w:iCs/>
          <w:sz w:val="28"/>
          <w:szCs w:val="28"/>
          <w:u w:val="single"/>
        </w:rPr>
        <w:t>odelo entidad relación</w:t>
      </w:r>
    </w:p>
    <w:p w14:paraId="4666A6D6" w14:textId="146B6548" w:rsidR="005F005C" w:rsidRDefault="002A61FD" w:rsidP="00E234E6">
      <w:pPr>
        <w:spacing w:before="100" w:beforeAutospacing="1" w:after="100" w:afterAutospacing="1" w:line="240" w:lineRule="auto"/>
        <w:jc w:val="center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4ED8F007" wp14:editId="637AF653">
                <wp:simplePos x="0" y="0"/>
                <wp:positionH relativeFrom="margin">
                  <wp:posOffset>-989188</wp:posOffset>
                </wp:positionH>
                <wp:positionV relativeFrom="paragraph">
                  <wp:posOffset>235585</wp:posOffset>
                </wp:positionV>
                <wp:extent cx="7274256" cy="7021773"/>
                <wp:effectExtent l="0" t="0" r="22225" b="27305"/>
                <wp:wrapNone/>
                <wp:docPr id="1187334517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4256" cy="7021773"/>
                        </a:xfrm>
                        <a:prstGeom prst="rect">
                          <a:avLst/>
                        </a:prstGeom>
                        <a:blipFill dpi="0"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352B4D" id="Rectángulo 2" o:spid="_x0000_s1026" style="position:absolute;margin-left:-77.9pt;margin-top:18.55pt;width:572.8pt;height:552.9pt;z-index:251691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" strokecolor="#2d1200 [484]" strokeweight="2pt">
                <v:fill r:id="rId28" o:title="" recolor="t" rotate="t" type="frame"/>
                <w10:wrap anchorx="margin"/>
              </v:rect>
            </w:pict>
          </mc:Fallback>
        </mc:AlternateContent>
      </w:r>
    </w:p>
    <w:p w14:paraId="7681E882" w14:textId="77777777" w:rsidR="002A61FD" w:rsidRDefault="002A61FD" w:rsidP="00E234E6">
      <w:pPr>
        <w:spacing w:before="100" w:beforeAutospacing="1" w:after="100" w:afterAutospacing="1" w:line="240" w:lineRule="auto"/>
        <w:jc w:val="center"/>
        <w:rPr>
          <w:sz w:val="28"/>
          <w:szCs w:val="28"/>
          <w:u w:val="single"/>
        </w:rPr>
      </w:pPr>
    </w:p>
    <w:p w14:paraId="2CF26E7A" w14:textId="77777777" w:rsidR="002A61FD" w:rsidRDefault="002A61FD" w:rsidP="00E234E6">
      <w:pPr>
        <w:spacing w:before="100" w:beforeAutospacing="1" w:after="100" w:afterAutospacing="1" w:line="240" w:lineRule="auto"/>
        <w:jc w:val="center"/>
        <w:rPr>
          <w:sz w:val="28"/>
          <w:szCs w:val="28"/>
          <w:u w:val="single"/>
        </w:rPr>
      </w:pPr>
    </w:p>
    <w:p w14:paraId="6C3BEBB8" w14:textId="77777777" w:rsidR="002A61FD" w:rsidRDefault="002A61FD" w:rsidP="00E234E6">
      <w:pPr>
        <w:spacing w:before="100" w:beforeAutospacing="1" w:after="100" w:afterAutospacing="1" w:line="240" w:lineRule="auto"/>
        <w:jc w:val="center"/>
        <w:rPr>
          <w:sz w:val="28"/>
          <w:szCs w:val="28"/>
          <w:u w:val="single"/>
        </w:rPr>
      </w:pPr>
    </w:p>
    <w:p w14:paraId="0900A0F1" w14:textId="77777777" w:rsidR="002A61FD" w:rsidRDefault="002A61FD" w:rsidP="00E234E6">
      <w:pPr>
        <w:spacing w:before="100" w:beforeAutospacing="1" w:after="100" w:afterAutospacing="1" w:line="240" w:lineRule="auto"/>
        <w:jc w:val="center"/>
        <w:rPr>
          <w:sz w:val="28"/>
          <w:szCs w:val="28"/>
          <w:u w:val="single"/>
        </w:rPr>
      </w:pPr>
    </w:p>
    <w:p w14:paraId="213F98CC" w14:textId="77777777" w:rsidR="002A61FD" w:rsidRDefault="002A61FD" w:rsidP="00E234E6">
      <w:pPr>
        <w:spacing w:before="100" w:beforeAutospacing="1" w:after="100" w:afterAutospacing="1" w:line="240" w:lineRule="auto"/>
        <w:jc w:val="center"/>
        <w:rPr>
          <w:sz w:val="28"/>
          <w:szCs w:val="28"/>
          <w:u w:val="single"/>
        </w:rPr>
      </w:pPr>
    </w:p>
    <w:p w14:paraId="5DCC6351" w14:textId="77777777" w:rsidR="002A61FD" w:rsidRDefault="002A61FD" w:rsidP="00E234E6">
      <w:pPr>
        <w:spacing w:before="100" w:beforeAutospacing="1" w:after="100" w:afterAutospacing="1" w:line="240" w:lineRule="auto"/>
        <w:jc w:val="center"/>
        <w:rPr>
          <w:sz w:val="28"/>
          <w:szCs w:val="28"/>
          <w:u w:val="single"/>
        </w:rPr>
      </w:pPr>
    </w:p>
    <w:p w14:paraId="113B1B84" w14:textId="77777777" w:rsidR="002A61FD" w:rsidRDefault="002A61FD" w:rsidP="00E234E6">
      <w:pPr>
        <w:spacing w:before="100" w:beforeAutospacing="1" w:after="100" w:afterAutospacing="1" w:line="240" w:lineRule="auto"/>
        <w:jc w:val="center"/>
        <w:rPr>
          <w:sz w:val="28"/>
          <w:szCs w:val="28"/>
          <w:u w:val="single"/>
        </w:rPr>
      </w:pPr>
    </w:p>
    <w:p w14:paraId="174F71F7" w14:textId="77777777" w:rsidR="002A61FD" w:rsidRDefault="002A61FD" w:rsidP="00E234E6">
      <w:pPr>
        <w:spacing w:before="100" w:beforeAutospacing="1" w:after="100" w:afterAutospacing="1" w:line="240" w:lineRule="auto"/>
        <w:jc w:val="center"/>
        <w:rPr>
          <w:sz w:val="28"/>
          <w:szCs w:val="28"/>
          <w:u w:val="single"/>
        </w:rPr>
      </w:pPr>
    </w:p>
    <w:p w14:paraId="1FA7FC1A" w14:textId="77777777" w:rsidR="002A61FD" w:rsidRDefault="002A61FD" w:rsidP="00E234E6">
      <w:pPr>
        <w:spacing w:before="100" w:beforeAutospacing="1" w:after="100" w:afterAutospacing="1" w:line="240" w:lineRule="auto"/>
        <w:jc w:val="center"/>
        <w:rPr>
          <w:sz w:val="28"/>
          <w:szCs w:val="28"/>
          <w:u w:val="single"/>
        </w:rPr>
      </w:pPr>
    </w:p>
    <w:p w14:paraId="4C5BF086" w14:textId="77777777" w:rsidR="002A61FD" w:rsidRDefault="002A61FD" w:rsidP="00E234E6">
      <w:pPr>
        <w:spacing w:before="100" w:beforeAutospacing="1" w:after="100" w:afterAutospacing="1" w:line="240" w:lineRule="auto"/>
        <w:jc w:val="center"/>
        <w:rPr>
          <w:sz w:val="28"/>
          <w:szCs w:val="28"/>
          <w:u w:val="single"/>
        </w:rPr>
      </w:pPr>
    </w:p>
    <w:p w14:paraId="3F8B11D0" w14:textId="77777777" w:rsidR="002A61FD" w:rsidRDefault="002A61FD" w:rsidP="00E234E6">
      <w:pPr>
        <w:spacing w:before="100" w:beforeAutospacing="1" w:after="100" w:afterAutospacing="1" w:line="240" w:lineRule="auto"/>
        <w:jc w:val="center"/>
        <w:rPr>
          <w:sz w:val="28"/>
          <w:szCs w:val="28"/>
          <w:u w:val="single"/>
        </w:rPr>
      </w:pPr>
    </w:p>
    <w:p w14:paraId="42EE5B92" w14:textId="77777777" w:rsidR="002A61FD" w:rsidRDefault="002A61FD" w:rsidP="00E234E6">
      <w:pPr>
        <w:spacing w:before="100" w:beforeAutospacing="1" w:after="100" w:afterAutospacing="1" w:line="240" w:lineRule="auto"/>
        <w:jc w:val="center"/>
        <w:rPr>
          <w:sz w:val="28"/>
          <w:szCs w:val="28"/>
          <w:u w:val="single"/>
        </w:rPr>
      </w:pPr>
    </w:p>
    <w:p w14:paraId="0A4C47F3" w14:textId="77777777" w:rsidR="002A61FD" w:rsidRDefault="002A61FD" w:rsidP="00E234E6">
      <w:pPr>
        <w:spacing w:before="100" w:beforeAutospacing="1" w:after="100" w:afterAutospacing="1" w:line="240" w:lineRule="auto"/>
        <w:jc w:val="center"/>
        <w:rPr>
          <w:sz w:val="28"/>
          <w:szCs w:val="28"/>
          <w:u w:val="single"/>
        </w:rPr>
      </w:pPr>
    </w:p>
    <w:p w14:paraId="236A9F23" w14:textId="77777777" w:rsidR="002A61FD" w:rsidRDefault="002A61FD" w:rsidP="00E234E6">
      <w:pPr>
        <w:spacing w:before="100" w:beforeAutospacing="1" w:after="100" w:afterAutospacing="1" w:line="240" w:lineRule="auto"/>
        <w:jc w:val="center"/>
        <w:rPr>
          <w:sz w:val="28"/>
          <w:szCs w:val="28"/>
          <w:u w:val="single"/>
        </w:rPr>
      </w:pPr>
    </w:p>
    <w:p w14:paraId="41DE27A1" w14:textId="77777777" w:rsidR="002A61FD" w:rsidRDefault="002A61FD" w:rsidP="00E234E6">
      <w:pPr>
        <w:spacing w:before="100" w:beforeAutospacing="1" w:after="100" w:afterAutospacing="1" w:line="240" w:lineRule="auto"/>
        <w:jc w:val="center"/>
        <w:rPr>
          <w:sz w:val="28"/>
          <w:szCs w:val="28"/>
          <w:u w:val="single"/>
        </w:rPr>
      </w:pPr>
    </w:p>
    <w:p w14:paraId="45B3F205" w14:textId="77777777" w:rsidR="002A61FD" w:rsidRDefault="002A61FD" w:rsidP="00E234E6">
      <w:pPr>
        <w:spacing w:before="100" w:beforeAutospacing="1" w:after="100" w:afterAutospacing="1" w:line="240" w:lineRule="auto"/>
        <w:jc w:val="center"/>
        <w:rPr>
          <w:sz w:val="28"/>
          <w:szCs w:val="28"/>
          <w:u w:val="single"/>
        </w:rPr>
      </w:pPr>
    </w:p>
    <w:p w14:paraId="13868651" w14:textId="77777777" w:rsidR="002A61FD" w:rsidRDefault="002A61FD" w:rsidP="00E234E6">
      <w:pPr>
        <w:spacing w:before="100" w:beforeAutospacing="1" w:after="100" w:afterAutospacing="1" w:line="240" w:lineRule="auto"/>
        <w:jc w:val="center"/>
        <w:rPr>
          <w:sz w:val="28"/>
          <w:szCs w:val="28"/>
          <w:u w:val="single"/>
        </w:rPr>
      </w:pPr>
    </w:p>
    <w:p w14:paraId="2EF7BE58" w14:textId="77777777" w:rsidR="002A61FD" w:rsidRDefault="002A61FD" w:rsidP="00783BEA">
      <w:pPr>
        <w:spacing w:before="100" w:beforeAutospacing="1" w:after="100" w:afterAutospacing="1" w:line="240" w:lineRule="auto"/>
        <w:rPr>
          <w:sz w:val="28"/>
          <w:szCs w:val="28"/>
          <w:u w:val="single"/>
        </w:rPr>
      </w:pPr>
    </w:p>
    <w:p w14:paraId="589962B3" w14:textId="39D8A225" w:rsidR="002A61FD" w:rsidRDefault="002B2066" w:rsidP="00E234E6">
      <w:pPr>
        <w:spacing w:before="100" w:beforeAutospacing="1" w:after="100" w:afterAutospacing="1" w:line="240" w:lineRule="auto"/>
        <w:jc w:val="center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286D1565" wp14:editId="7B1A7B7F">
            <wp:extent cx="4532811" cy="3105825"/>
            <wp:effectExtent l="0" t="0" r="1270" b="0"/>
            <wp:docPr id="3466881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88152" name="Imagen 34668815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025" cy="311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 wp14:anchorId="006F228C" wp14:editId="4E547ABC">
            <wp:extent cx="4519748" cy="4457370"/>
            <wp:effectExtent l="0" t="0" r="0" b="635"/>
            <wp:docPr id="145412830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28300" name="Imagen 145412830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571" cy="44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46D1413A" wp14:editId="3C8951F8">
            <wp:extent cx="4193177" cy="3239797"/>
            <wp:effectExtent l="0" t="0" r="0" b="0"/>
            <wp:docPr id="85327661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76616" name="Imagen 85327661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446" cy="324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DB74" w14:textId="77777777" w:rsidR="002A61FD" w:rsidRDefault="002A61FD" w:rsidP="00E234E6">
      <w:pPr>
        <w:spacing w:before="100" w:beforeAutospacing="1" w:after="100" w:afterAutospacing="1" w:line="240" w:lineRule="auto"/>
        <w:jc w:val="center"/>
        <w:rPr>
          <w:sz w:val="28"/>
          <w:szCs w:val="28"/>
          <w:u w:val="single"/>
        </w:rPr>
      </w:pPr>
    </w:p>
    <w:p w14:paraId="1DD50E03" w14:textId="77777777" w:rsidR="002A61FD" w:rsidRDefault="002A61FD" w:rsidP="00E234E6">
      <w:pPr>
        <w:spacing w:before="100" w:beforeAutospacing="1" w:after="100" w:afterAutospacing="1" w:line="240" w:lineRule="auto"/>
        <w:jc w:val="center"/>
        <w:rPr>
          <w:sz w:val="28"/>
          <w:szCs w:val="28"/>
          <w:u w:val="single"/>
        </w:rPr>
      </w:pPr>
    </w:p>
    <w:p w14:paraId="0FC32EF7" w14:textId="77777777" w:rsidR="002A61FD" w:rsidRDefault="002A61FD" w:rsidP="00E234E6">
      <w:pPr>
        <w:spacing w:before="100" w:beforeAutospacing="1" w:after="100" w:afterAutospacing="1" w:line="240" w:lineRule="auto"/>
        <w:jc w:val="center"/>
        <w:rPr>
          <w:sz w:val="28"/>
          <w:szCs w:val="28"/>
          <w:u w:val="single"/>
        </w:rPr>
      </w:pPr>
    </w:p>
    <w:p w14:paraId="2C09F352" w14:textId="77777777" w:rsidR="002A61FD" w:rsidRDefault="002A61FD" w:rsidP="00E234E6">
      <w:pPr>
        <w:spacing w:before="100" w:beforeAutospacing="1" w:after="100" w:afterAutospacing="1" w:line="240" w:lineRule="auto"/>
        <w:jc w:val="center"/>
        <w:rPr>
          <w:sz w:val="28"/>
          <w:szCs w:val="28"/>
          <w:u w:val="single"/>
        </w:rPr>
      </w:pPr>
    </w:p>
    <w:p w14:paraId="636B254D" w14:textId="77777777" w:rsidR="002A61FD" w:rsidRPr="009D1AA9" w:rsidRDefault="002A61FD" w:rsidP="00E234E6">
      <w:pPr>
        <w:spacing w:before="100" w:beforeAutospacing="1" w:after="100" w:afterAutospacing="1" w:line="240" w:lineRule="auto"/>
        <w:jc w:val="center"/>
        <w:rPr>
          <w:sz w:val="28"/>
          <w:szCs w:val="28"/>
          <w:u w:val="single"/>
        </w:rPr>
      </w:pPr>
    </w:p>
    <w:sectPr w:rsidR="002A61FD" w:rsidRPr="009D1AA9">
      <w:headerReference w:type="default" r:id="rId32"/>
      <w:footerReference w:type="default" r:id="rId33"/>
      <w:pgSz w:w="11907" w:h="16839"/>
      <w:pgMar w:top="1440" w:right="1751" w:bottom="1440" w:left="1751" w:header="709" w:footer="45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E4B09" w14:textId="77777777" w:rsidR="00254C41" w:rsidRDefault="00254C41">
      <w:pPr>
        <w:spacing w:after="0" w:line="240" w:lineRule="auto"/>
      </w:pPr>
      <w:r>
        <w:separator/>
      </w:r>
    </w:p>
  </w:endnote>
  <w:endnote w:type="continuationSeparator" w:id="0">
    <w:p w14:paraId="135C0D75" w14:textId="77777777" w:rsidR="00254C41" w:rsidRDefault="00254C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AD84A" w14:textId="77777777" w:rsidR="00F91616" w:rsidRDefault="00783BEA">
    <w:pPr>
      <w:pStyle w:val="Piedepgina"/>
    </w:pPr>
    <w:r>
      <w:ptab w:relativeTo="margin" w:alignment="right" w:leader="none"/>
    </w:r>
    <w:r>
      <w:fldChar w:fldCharType="begin"/>
    </w:r>
    <w:r>
      <w:instrText>PÁGINA</w:instrText>
    </w:r>
    <w:r>
      <w:fldChar w:fldCharType="separate"/>
    </w:r>
    <w:r>
      <w:rPr>
        <w:lang w:val="es-ES"/>
      </w:rPr>
      <w:t>1</w:t>
    </w:r>
    <w:r>
      <w:fldChar w:fldCharType="end"/>
    </w:r>
    <w:r>
      <w:rPr>
        <w:lang w:val="es-ES"/>
      </w:rPr>
      <w:t xml:space="preserve"> </w:t>
    </w:r>
    <w:r>
      <w:rPr>
        <w:noProof/>
      </w:rPr>
      <mc:AlternateContent>
        <mc:Choice Requires="wps">
          <w:drawing>
            <wp:inline distT="0" distB="0" distL="0" distR="0" wp14:anchorId="4A83AD3E" wp14:editId="3899FF3D">
              <wp:extent cx="91440" cy="91440"/>
              <wp:effectExtent l="19050" t="19050" r="22860" b="22860"/>
              <wp:docPr id="72" name="Óvalo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91440" cy="91440"/>
                      </a:xfrm>
                      <a:prstGeom prst="ellipse">
                        <a:avLst/>
                      </a:prstGeom>
                      <a:noFill/>
                      <a:ln w="38100" cmpd="dbl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7D26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45791" dir="3378596" algn="ctr" rotWithShape="0">
                                <a:srgbClr val="1F2F3F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oval w14:anchorId="7CF171FE" id="Óvalo 72" o:spid="_x0000_s1026" style="width:7.2pt;height:7.2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" filled="f" fillcolor="#ff7d26" strokecolor="#fe8637 [3204]" strokeweight="3pt">
              <v:stroke linestyle="thinThin"/>
              <v:shadow color="#1f2f3f" opacity=".5" offset=",3pt"/>
              <w10:anchorlock/>
            </v:oval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41BA47" w14:textId="77777777" w:rsidR="00254C41" w:rsidRDefault="00254C41">
      <w:pPr>
        <w:spacing w:after="0" w:line="240" w:lineRule="auto"/>
      </w:pPr>
      <w:r>
        <w:separator/>
      </w:r>
    </w:p>
  </w:footnote>
  <w:footnote w:type="continuationSeparator" w:id="0">
    <w:p w14:paraId="6523FC5A" w14:textId="77777777" w:rsidR="00254C41" w:rsidRDefault="00254C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77A45" w14:textId="28AF8292" w:rsidR="00F91616" w:rsidRDefault="00783BEA">
    <w:pPr>
      <w:pStyle w:val="Encabezado"/>
    </w:pPr>
    <w:r>
      <w:ptab w:relativeTo="margin" w:alignment="right" w:leader="none"/>
    </w:r>
    <w:sdt>
      <w:sdtPr>
        <w:id w:val="80127134"/>
        <w:dataBinding w:prefixMappings="xmlns:ns0='http://schemas.microsoft.com/office/2006/coverPageProps'" w:xpath="/ns0:CoverPageProperties[1]/ns0:PublishDate[1]" w:storeItemID="{55AF091B-3C7A-41E3-B477-F2FDAA23CFDA}"/>
        <w:date w:fullDate="2024-04-24T00:00:00Z">
          <w:dateFormat w:val="d-M-yyyy"/>
          <w:lid w:val="es-ES"/>
          <w:storeMappedDataAs w:val="dateTime"/>
          <w:calendar w:val="gregorian"/>
        </w:date>
      </w:sdtPr>
      <w:sdtEndPr/>
      <w:sdtContent>
        <w:r w:rsidR="00AB0565">
          <w:rPr>
            <w:lang w:val="es-ES"/>
          </w:rPr>
          <w:t>24-4-2024</w:t>
        </w:r>
      </w:sdtContent>
    </w:sdt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FE7AA1" wp14:editId="1BB359AB">
              <wp:simplePos x="0" y="0"/>
              <mc:AlternateContent>
                <mc:Choice Requires="wp14">
                  <wp:positionH relativeFrom="page">
                    <wp14:pctPosHOffset>97000</wp14:pctPosHOffset>
                  </wp:positionH>
                </mc:Choice>
                <mc:Fallback>
                  <wp:positionH relativeFrom="page">
                    <wp:posOffset>7333615</wp:posOffset>
                  </wp:positionH>
                </mc:Fallback>
              </mc:AlternateContent>
              <wp:positionV relativeFrom="page">
                <wp:align>center</wp:align>
              </wp:positionV>
              <wp:extent cx="0" cy="10239375"/>
              <wp:effectExtent l="0" t="0" r="19050" b="0"/>
              <wp:wrapNone/>
              <wp:docPr id="75" name="Autoforma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39375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102000</wp14:pctHeight>
              </wp14:sizeRelV>
            </wp:anchor>
          </w:drawing>
        </mc:Choice>
        <mc:Fallback>
          <w:pict>
            <v:shapetype w14:anchorId="293BF1FA" id="_x0000_t32" coordsize="21600,21600" o:spt="32" o:oned="t" path="m,l21600,21600e" filled="f">
              <v:path arrowok="t" fillok="f" o:connecttype="none"/>
              <o:lock v:ext="edit" shapetype="t"/>
            </v:shapetype>
            <v:shape id="Autoforma 9" o:spid="_x0000_s1026" type="#_x0000_t32" style="position:absolute;margin-left:0;margin-top:0;width:0;height:806.25pt;z-index:251659264;visibility:visible;mso-wrap-style:square;mso-width-percent:0;mso-height-percent:1020;mso-left-percent:970;mso-wrap-distance-left:9pt;mso-wrap-distance-top:0;mso-wrap-distance-right:9pt;mso-wrap-distance-bottom:0;mso-position-horizontal-relative:page;mso-position-vertical:center;mso-position-vertical-relative:page;mso-width-percent:0;mso-height-percent:1020;mso-left-percent:970;mso-width-relative:right-margin-area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" strokecolor="#fe8637 [3204]" strokeweight="1pt"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F09ED"/>
    <w:multiLevelType w:val="multilevel"/>
    <w:tmpl w:val="CD40BF9A"/>
    <w:styleLink w:val="Listaconvietas1"/>
    <w:lvl w:ilvl="0">
      <w:start w:val="1"/>
      <w:numFmt w:val="bullet"/>
      <w:lvlText w:val=""/>
      <w:lvlJc w:val="left"/>
      <w:pPr>
        <w:ind w:left="245" w:hanging="245"/>
      </w:pPr>
      <w:rPr>
        <w:rFonts w:ascii="Wingdings 2" w:hAnsi="Wingdings 2" w:hint="default"/>
        <w:color w:val="FE8637" w:themeColor="accent1"/>
        <w:sz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hAnsi="Symbol" w:hint="default"/>
        <w:color w:val="FE8637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FE8637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E65B01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E65B01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777C84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777C84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777C84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777C84" w:themeColor="accent6"/>
        <w:sz w:val="12"/>
      </w:rPr>
    </w:lvl>
  </w:abstractNum>
  <w:abstractNum w:abstractNumId="1" w15:restartNumberingAfterBreak="0">
    <w:nsid w:val="197E3499"/>
    <w:multiLevelType w:val="multilevel"/>
    <w:tmpl w:val="85C08436"/>
    <w:styleLink w:val="Listanumerada"/>
    <w:lvl w:ilvl="0">
      <w:start w:val="1"/>
      <w:numFmt w:val="decimal"/>
      <w:lvlText w:val="%1)"/>
      <w:lvlJc w:val="left"/>
      <w:pPr>
        <w:ind w:left="288" w:hanging="288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576" w:hanging="288"/>
      </w:pPr>
      <w:rPr>
        <w:rFonts w:hint="default"/>
        <w:color w:val="575F6D" w:themeColor="text2"/>
      </w:rPr>
    </w:lvl>
    <w:lvl w:ilvl="2">
      <w:start w:val="1"/>
      <w:numFmt w:val="lowerRoman"/>
      <w:lvlText w:val="%3)"/>
      <w:lvlJc w:val="left"/>
      <w:pPr>
        <w:ind w:left="864" w:hanging="288"/>
      </w:pPr>
      <w:rPr>
        <w:rFonts w:hint="default"/>
        <w:color w:val="575F6D" w:themeColor="text2"/>
      </w:rPr>
    </w:lvl>
    <w:lvl w:ilvl="3">
      <w:start w:val="1"/>
      <w:numFmt w:val="decimal"/>
      <w:lvlText w:val="(%4)"/>
      <w:lvlJc w:val="left"/>
      <w:pPr>
        <w:ind w:left="1152" w:hanging="288"/>
      </w:pPr>
      <w:rPr>
        <w:rFonts w:hint="default"/>
        <w:color w:val="575F6D" w:themeColor="text2"/>
      </w:rPr>
    </w:lvl>
    <w:lvl w:ilvl="4">
      <w:start w:val="1"/>
      <w:numFmt w:val="lowerLetter"/>
      <w:lvlText w:val="(%5)"/>
      <w:lvlJc w:val="left"/>
      <w:pPr>
        <w:ind w:left="1440" w:hanging="288"/>
      </w:pPr>
      <w:rPr>
        <w:rFonts w:hint="default"/>
        <w:color w:val="575F6D" w:themeColor="text2"/>
      </w:rPr>
    </w:lvl>
    <w:lvl w:ilvl="5">
      <w:start w:val="1"/>
      <w:numFmt w:val="lowerRoman"/>
      <w:lvlText w:val="(%6)"/>
      <w:lvlJc w:val="left"/>
      <w:pPr>
        <w:ind w:left="1728" w:hanging="288"/>
      </w:pPr>
      <w:rPr>
        <w:rFonts w:hint="default"/>
        <w:color w:val="575F6D" w:themeColor="text2"/>
      </w:rPr>
    </w:lvl>
    <w:lvl w:ilvl="6">
      <w:start w:val="1"/>
      <w:numFmt w:val="decimal"/>
      <w:lvlText w:val="%7."/>
      <w:lvlJc w:val="left"/>
      <w:pPr>
        <w:ind w:left="2016" w:hanging="288"/>
      </w:pPr>
      <w:rPr>
        <w:rFonts w:hint="default"/>
        <w:color w:val="575F6D" w:themeColor="text2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default"/>
        <w:color w:val="575F6D" w:themeColor="text2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default"/>
        <w:color w:val="575F6D" w:themeColor="text2"/>
      </w:rPr>
    </w:lvl>
  </w:abstractNum>
  <w:abstractNum w:abstractNumId="2" w15:restartNumberingAfterBreak="0">
    <w:nsid w:val="34601578"/>
    <w:multiLevelType w:val="hybridMultilevel"/>
    <w:tmpl w:val="31969FBE"/>
    <w:lvl w:ilvl="0" w:tplc="392E000C">
      <w:start w:val="2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44731D"/>
    <w:multiLevelType w:val="multilevel"/>
    <w:tmpl w:val="C6765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CF12162"/>
    <w:multiLevelType w:val="multilevel"/>
    <w:tmpl w:val="18D61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eastAsiaTheme="minorHAnsi" w:hAnsi="Symbol" w:cstheme="minorBidi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74034755">
    <w:abstractNumId w:val="0"/>
  </w:num>
  <w:num w:numId="2" w16cid:durableId="1929465817">
    <w:abstractNumId w:val="1"/>
  </w:num>
  <w:num w:numId="3" w16cid:durableId="1190486486">
    <w:abstractNumId w:val="0"/>
  </w:num>
  <w:num w:numId="4" w16cid:durableId="93943497">
    <w:abstractNumId w:val="1"/>
  </w:num>
  <w:num w:numId="5" w16cid:durableId="727531794">
    <w:abstractNumId w:val="0"/>
  </w:num>
  <w:num w:numId="6" w16cid:durableId="712114206">
    <w:abstractNumId w:val="1"/>
  </w:num>
  <w:num w:numId="7" w16cid:durableId="717820055">
    <w:abstractNumId w:val="2"/>
  </w:num>
  <w:num w:numId="8" w16cid:durableId="28724598">
    <w:abstractNumId w:val="4"/>
  </w:num>
  <w:num w:numId="9" w16cid:durableId="16262283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BE2"/>
    <w:rsid w:val="00010D5C"/>
    <w:rsid w:val="00024812"/>
    <w:rsid w:val="00050F51"/>
    <w:rsid w:val="00051D5F"/>
    <w:rsid w:val="000540A8"/>
    <w:rsid w:val="00057731"/>
    <w:rsid w:val="00074944"/>
    <w:rsid w:val="0007558B"/>
    <w:rsid w:val="00095939"/>
    <w:rsid w:val="000A62BF"/>
    <w:rsid w:val="000A6EAC"/>
    <w:rsid w:val="000B19A1"/>
    <w:rsid w:val="000B22A9"/>
    <w:rsid w:val="000B2B26"/>
    <w:rsid w:val="000D54DF"/>
    <w:rsid w:val="000E07D0"/>
    <w:rsid w:val="000E1A9A"/>
    <w:rsid w:val="000E4480"/>
    <w:rsid w:val="000F3579"/>
    <w:rsid w:val="00102761"/>
    <w:rsid w:val="0010355C"/>
    <w:rsid w:val="00122FF2"/>
    <w:rsid w:val="00131E26"/>
    <w:rsid w:val="00133BFF"/>
    <w:rsid w:val="001357E2"/>
    <w:rsid w:val="00137494"/>
    <w:rsid w:val="00145EBC"/>
    <w:rsid w:val="00161EE6"/>
    <w:rsid w:val="00173B42"/>
    <w:rsid w:val="00173BFE"/>
    <w:rsid w:val="00182483"/>
    <w:rsid w:val="00182B19"/>
    <w:rsid w:val="001848CB"/>
    <w:rsid w:val="001876DB"/>
    <w:rsid w:val="001909A4"/>
    <w:rsid w:val="001B20DF"/>
    <w:rsid w:val="001C1D4E"/>
    <w:rsid w:val="001C288A"/>
    <w:rsid w:val="001C3FED"/>
    <w:rsid w:val="001D61E3"/>
    <w:rsid w:val="001E049C"/>
    <w:rsid w:val="001E3B45"/>
    <w:rsid w:val="001E6101"/>
    <w:rsid w:val="001F20DA"/>
    <w:rsid w:val="001F29FD"/>
    <w:rsid w:val="001F46A9"/>
    <w:rsid w:val="0020042D"/>
    <w:rsid w:val="00200B8E"/>
    <w:rsid w:val="00200E24"/>
    <w:rsid w:val="00230BCF"/>
    <w:rsid w:val="00232A3A"/>
    <w:rsid w:val="00237B8B"/>
    <w:rsid w:val="00241491"/>
    <w:rsid w:val="002419C9"/>
    <w:rsid w:val="00243782"/>
    <w:rsid w:val="0024573A"/>
    <w:rsid w:val="00245A5D"/>
    <w:rsid w:val="00252EEB"/>
    <w:rsid w:val="00254363"/>
    <w:rsid w:val="00254C41"/>
    <w:rsid w:val="002670B0"/>
    <w:rsid w:val="00277F97"/>
    <w:rsid w:val="00280EE2"/>
    <w:rsid w:val="002836A0"/>
    <w:rsid w:val="00291B12"/>
    <w:rsid w:val="002A13C1"/>
    <w:rsid w:val="002A61FD"/>
    <w:rsid w:val="002A731F"/>
    <w:rsid w:val="002B2066"/>
    <w:rsid w:val="002B3D90"/>
    <w:rsid w:val="002D200A"/>
    <w:rsid w:val="002D4088"/>
    <w:rsid w:val="002D5DE9"/>
    <w:rsid w:val="002D68EE"/>
    <w:rsid w:val="002D79A9"/>
    <w:rsid w:val="002E037D"/>
    <w:rsid w:val="002F0210"/>
    <w:rsid w:val="00301A82"/>
    <w:rsid w:val="003021C3"/>
    <w:rsid w:val="0030310F"/>
    <w:rsid w:val="00303A64"/>
    <w:rsid w:val="003114DE"/>
    <w:rsid w:val="003207C8"/>
    <w:rsid w:val="00330F58"/>
    <w:rsid w:val="00333962"/>
    <w:rsid w:val="00336801"/>
    <w:rsid w:val="003417BE"/>
    <w:rsid w:val="00356BFD"/>
    <w:rsid w:val="00361CE5"/>
    <w:rsid w:val="00365149"/>
    <w:rsid w:val="0036545D"/>
    <w:rsid w:val="00377D40"/>
    <w:rsid w:val="003876F4"/>
    <w:rsid w:val="00393918"/>
    <w:rsid w:val="00394C25"/>
    <w:rsid w:val="003A2A81"/>
    <w:rsid w:val="003B0BAD"/>
    <w:rsid w:val="003C41B3"/>
    <w:rsid w:val="003D68DD"/>
    <w:rsid w:val="003E0A71"/>
    <w:rsid w:val="003E2E6E"/>
    <w:rsid w:val="003E6ADC"/>
    <w:rsid w:val="003E7E7F"/>
    <w:rsid w:val="003F203E"/>
    <w:rsid w:val="003F5D9F"/>
    <w:rsid w:val="003F60F6"/>
    <w:rsid w:val="00421F06"/>
    <w:rsid w:val="004262FB"/>
    <w:rsid w:val="00430E4D"/>
    <w:rsid w:val="00445640"/>
    <w:rsid w:val="00450CEC"/>
    <w:rsid w:val="00454786"/>
    <w:rsid w:val="004555A2"/>
    <w:rsid w:val="004627F8"/>
    <w:rsid w:val="00473B97"/>
    <w:rsid w:val="004759D9"/>
    <w:rsid w:val="00490D0D"/>
    <w:rsid w:val="004933AD"/>
    <w:rsid w:val="004A002E"/>
    <w:rsid w:val="004B4262"/>
    <w:rsid w:val="004B4DC0"/>
    <w:rsid w:val="004D315D"/>
    <w:rsid w:val="004D53E6"/>
    <w:rsid w:val="004E11EC"/>
    <w:rsid w:val="004E6C0F"/>
    <w:rsid w:val="004F29C5"/>
    <w:rsid w:val="004F2C28"/>
    <w:rsid w:val="00503CF9"/>
    <w:rsid w:val="005240B3"/>
    <w:rsid w:val="00527B0A"/>
    <w:rsid w:val="005305AF"/>
    <w:rsid w:val="005349B7"/>
    <w:rsid w:val="00536BC9"/>
    <w:rsid w:val="00543F92"/>
    <w:rsid w:val="00547B8C"/>
    <w:rsid w:val="0056091D"/>
    <w:rsid w:val="00574164"/>
    <w:rsid w:val="00586450"/>
    <w:rsid w:val="005923FF"/>
    <w:rsid w:val="005928DD"/>
    <w:rsid w:val="005940F9"/>
    <w:rsid w:val="005A468B"/>
    <w:rsid w:val="005B0F3E"/>
    <w:rsid w:val="005D2EFB"/>
    <w:rsid w:val="005D5022"/>
    <w:rsid w:val="005D7E8E"/>
    <w:rsid w:val="005E0CF2"/>
    <w:rsid w:val="005E1DAE"/>
    <w:rsid w:val="005E4AE0"/>
    <w:rsid w:val="005F005C"/>
    <w:rsid w:val="005F0334"/>
    <w:rsid w:val="005F5538"/>
    <w:rsid w:val="005F7334"/>
    <w:rsid w:val="005F7B1B"/>
    <w:rsid w:val="00600DE2"/>
    <w:rsid w:val="00601B44"/>
    <w:rsid w:val="00607857"/>
    <w:rsid w:val="006119FB"/>
    <w:rsid w:val="00633BA2"/>
    <w:rsid w:val="00635C53"/>
    <w:rsid w:val="00640E7E"/>
    <w:rsid w:val="006432AC"/>
    <w:rsid w:val="00646913"/>
    <w:rsid w:val="00647286"/>
    <w:rsid w:val="00661B8F"/>
    <w:rsid w:val="006741FE"/>
    <w:rsid w:val="006848D5"/>
    <w:rsid w:val="00693082"/>
    <w:rsid w:val="00695142"/>
    <w:rsid w:val="006A1521"/>
    <w:rsid w:val="006A6F3E"/>
    <w:rsid w:val="006B10A9"/>
    <w:rsid w:val="006B1234"/>
    <w:rsid w:val="006C0308"/>
    <w:rsid w:val="006C5B53"/>
    <w:rsid w:val="006D3915"/>
    <w:rsid w:val="006D5B9D"/>
    <w:rsid w:val="006E014D"/>
    <w:rsid w:val="006E237F"/>
    <w:rsid w:val="006E79A7"/>
    <w:rsid w:val="006F075B"/>
    <w:rsid w:val="006F4B4D"/>
    <w:rsid w:val="006F5707"/>
    <w:rsid w:val="006F5FC4"/>
    <w:rsid w:val="00703A74"/>
    <w:rsid w:val="00704D64"/>
    <w:rsid w:val="00713BD3"/>
    <w:rsid w:val="00730B03"/>
    <w:rsid w:val="00737CB6"/>
    <w:rsid w:val="00744B01"/>
    <w:rsid w:val="00767CED"/>
    <w:rsid w:val="00774318"/>
    <w:rsid w:val="007755FD"/>
    <w:rsid w:val="007809FC"/>
    <w:rsid w:val="00781726"/>
    <w:rsid w:val="00781744"/>
    <w:rsid w:val="00783BEA"/>
    <w:rsid w:val="0078676B"/>
    <w:rsid w:val="00790242"/>
    <w:rsid w:val="00797600"/>
    <w:rsid w:val="00797875"/>
    <w:rsid w:val="007A6D47"/>
    <w:rsid w:val="007D13C1"/>
    <w:rsid w:val="007D3F0D"/>
    <w:rsid w:val="007F0097"/>
    <w:rsid w:val="007F477D"/>
    <w:rsid w:val="007F709B"/>
    <w:rsid w:val="00803A93"/>
    <w:rsid w:val="00804580"/>
    <w:rsid w:val="008171E5"/>
    <w:rsid w:val="00821AE2"/>
    <w:rsid w:val="008328B7"/>
    <w:rsid w:val="008345C0"/>
    <w:rsid w:val="00852CA2"/>
    <w:rsid w:val="00852FFA"/>
    <w:rsid w:val="00857744"/>
    <w:rsid w:val="0087233F"/>
    <w:rsid w:val="008734D3"/>
    <w:rsid w:val="00876003"/>
    <w:rsid w:val="00876F3C"/>
    <w:rsid w:val="00886B05"/>
    <w:rsid w:val="00894DA2"/>
    <w:rsid w:val="00895BD0"/>
    <w:rsid w:val="008A41FD"/>
    <w:rsid w:val="008A55A8"/>
    <w:rsid w:val="008B4F3E"/>
    <w:rsid w:val="008C369D"/>
    <w:rsid w:val="008D049A"/>
    <w:rsid w:val="008D0EC3"/>
    <w:rsid w:val="008D37BA"/>
    <w:rsid w:val="008D6DEB"/>
    <w:rsid w:val="008E23A8"/>
    <w:rsid w:val="008E48CE"/>
    <w:rsid w:val="008F2381"/>
    <w:rsid w:val="009065BB"/>
    <w:rsid w:val="00906D56"/>
    <w:rsid w:val="009119B0"/>
    <w:rsid w:val="00932F92"/>
    <w:rsid w:val="009369BC"/>
    <w:rsid w:val="009469CC"/>
    <w:rsid w:val="0095500D"/>
    <w:rsid w:val="00960D86"/>
    <w:rsid w:val="00964672"/>
    <w:rsid w:val="0097789C"/>
    <w:rsid w:val="00987188"/>
    <w:rsid w:val="00990196"/>
    <w:rsid w:val="00992629"/>
    <w:rsid w:val="0099355F"/>
    <w:rsid w:val="009B25BE"/>
    <w:rsid w:val="009B2E38"/>
    <w:rsid w:val="009C4CC1"/>
    <w:rsid w:val="009D1AA9"/>
    <w:rsid w:val="009D374A"/>
    <w:rsid w:val="009D39EF"/>
    <w:rsid w:val="009D4ACD"/>
    <w:rsid w:val="009F0D92"/>
    <w:rsid w:val="00A00EE9"/>
    <w:rsid w:val="00A0768F"/>
    <w:rsid w:val="00A07E74"/>
    <w:rsid w:val="00A10314"/>
    <w:rsid w:val="00A1338F"/>
    <w:rsid w:val="00A166B5"/>
    <w:rsid w:val="00A26D7B"/>
    <w:rsid w:val="00A40081"/>
    <w:rsid w:val="00A41E61"/>
    <w:rsid w:val="00A425E3"/>
    <w:rsid w:val="00A53470"/>
    <w:rsid w:val="00A568A4"/>
    <w:rsid w:val="00A631DD"/>
    <w:rsid w:val="00A72C41"/>
    <w:rsid w:val="00A76688"/>
    <w:rsid w:val="00A93B9D"/>
    <w:rsid w:val="00AA783D"/>
    <w:rsid w:val="00AB0565"/>
    <w:rsid w:val="00AC2096"/>
    <w:rsid w:val="00B02666"/>
    <w:rsid w:val="00B058B5"/>
    <w:rsid w:val="00B075E1"/>
    <w:rsid w:val="00B079C8"/>
    <w:rsid w:val="00B20642"/>
    <w:rsid w:val="00B24E93"/>
    <w:rsid w:val="00B25521"/>
    <w:rsid w:val="00B3090E"/>
    <w:rsid w:val="00B41E11"/>
    <w:rsid w:val="00B43DCF"/>
    <w:rsid w:val="00B51A42"/>
    <w:rsid w:val="00B70DFE"/>
    <w:rsid w:val="00B769ED"/>
    <w:rsid w:val="00B7784E"/>
    <w:rsid w:val="00B845E2"/>
    <w:rsid w:val="00B86245"/>
    <w:rsid w:val="00B87146"/>
    <w:rsid w:val="00B90F58"/>
    <w:rsid w:val="00BB3CE8"/>
    <w:rsid w:val="00BC485F"/>
    <w:rsid w:val="00BC5E26"/>
    <w:rsid w:val="00BD38A9"/>
    <w:rsid w:val="00BE7036"/>
    <w:rsid w:val="00BF5EBE"/>
    <w:rsid w:val="00C02B42"/>
    <w:rsid w:val="00C02C1E"/>
    <w:rsid w:val="00C03573"/>
    <w:rsid w:val="00C03B67"/>
    <w:rsid w:val="00C05D0A"/>
    <w:rsid w:val="00C11B22"/>
    <w:rsid w:val="00C11EF2"/>
    <w:rsid w:val="00C164B0"/>
    <w:rsid w:val="00C27889"/>
    <w:rsid w:val="00C33B4C"/>
    <w:rsid w:val="00C33E05"/>
    <w:rsid w:val="00C50658"/>
    <w:rsid w:val="00C5139E"/>
    <w:rsid w:val="00C55F33"/>
    <w:rsid w:val="00C65DAF"/>
    <w:rsid w:val="00C75390"/>
    <w:rsid w:val="00C76EEA"/>
    <w:rsid w:val="00C81614"/>
    <w:rsid w:val="00C84588"/>
    <w:rsid w:val="00C84BD8"/>
    <w:rsid w:val="00C904D7"/>
    <w:rsid w:val="00C929F0"/>
    <w:rsid w:val="00CA01CC"/>
    <w:rsid w:val="00CA4C81"/>
    <w:rsid w:val="00CA663F"/>
    <w:rsid w:val="00CC297E"/>
    <w:rsid w:val="00CC3EEB"/>
    <w:rsid w:val="00CC529E"/>
    <w:rsid w:val="00CF45FF"/>
    <w:rsid w:val="00CF4FEF"/>
    <w:rsid w:val="00D02369"/>
    <w:rsid w:val="00D103C4"/>
    <w:rsid w:val="00D12F50"/>
    <w:rsid w:val="00D33C44"/>
    <w:rsid w:val="00D3539B"/>
    <w:rsid w:val="00D36D91"/>
    <w:rsid w:val="00D521A4"/>
    <w:rsid w:val="00D52FFD"/>
    <w:rsid w:val="00D6081C"/>
    <w:rsid w:val="00D73E79"/>
    <w:rsid w:val="00D80CE9"/>
    <w:rsid w:val="00D8528D"/>
    <w:rsid w:val="00D93BFE"/>
    <w:rsid w:val="00D943EA"/>
    <w:rsid w:val="00D95651"/>
    <w:rsid w:val="00D965DE"/>
    <w:rsid w:val="00DA37A0"/>
    <w:rsid w:val="00DA3A25"/>
    <w:rsid w:val="00DB0B93"/>
    <w:rsid w:val="00DB2A3B"/>
    <w:rsid w:val="00DD1042"/>
    <w:rsid w:val="00DD31EC"/>
    <w:rsid w:val="00DD6BE2"/>
    <w:rsid w:val="00DD75C9"/>
    <w:rsid w:val="00DE47DA"/>
    <w:rsid w:val="00DF6657"/>
    <w:rsid w:val="00E004DF"/>
    <w:rsid w:val="00E0575F"/>
    <w:rsid w:val="00E05FA3"/>
    <w:rsid w:val="00E10B48"/>
    <w:rsid w:val="00E12210"/>
    <w:rsid w:val="00E234E6"/>
    <w:rsid w:val="00E24BB7"/>
    <w:rsid w:val="00E31DDD"/>
    <w:rsid w:val="00E3455F"/>
    <w:rsid w:val="00E35AE0"/>
    <w:rsid w:val="00E41CD5"/>
    <w:rsid w:val="00E47FD0"/>
    <w:rsid w:val="00E519B2"/>
    <w:rsid w:val="00E67F09"/>
    <w:rsid w:val="00E71239"/>
    <w:rsid w:val="00E751A5"/>
    <w:rsid w:val="00E756FE"/>
    <w:rsid w:val="00E75BB1"/>
    <w:rsid w:val="00E77F62"/>
    <w:rsid w:val="00E8141A"/>
    <w:rsid w:val="00E8440F"/>
    <w:rsid w:val="00E9010F"/>
    <w:rsid w:val="00E917FB"/>
    <w:rsid w:val="00EA11DE"/>
    <w:rsid w:val="00EA37E4"/>
    <w:rsid w:val="00EB406F"/>
    <w:rsid w:val="00EB7659"/>
    <w:rsid w:val="00ED4EA2"/>
    <w:rsid w:val="00EE2425"/>
    <w:rsid w:val="00EE4C82"/>
    <w:rsid w:val="00EE669D"/>
    <w:rsid w:val="00EF3931"/>
    <w:rsid w:val="00F01A63"/>
    <w:rsid w:val="00F06795"/>
    <w:rsid w:val="00F07E90"/>
    <w:rsid w:val="00F240EA"/>
    <w:rsid w:val="00F27C6E"/>
    <w:rsid w:val="00F45B58"/>
    <w:rsid w:val="00F55339"/>
    <w:rsid w:val="00F62D68"/>
    <w:rsid w:val="00F702AC"/>
    <w:rsid w:val="00F70C16"/>
    <w:rsid w:val="00F71710"/>
    <w:rsid w:val="00F879DA"/>
    <w:rsid w:val="00F90AFA"/>
    <w:rsid w:val="00F91616"/>
    <w:rsid w:val="00F91A11"/>
    <w:rsid w:val="00F9341D"/>
    <w:rsid w:val="00F95BD4"/>
    <w:rsid w:val="00FA2BA7"/>
    <w:rsid w:val="00FA4B6F"/>
    <w:rsid w:val="00FB1C3A"/>
    <w:rsid w:val="00FB6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undOvr"/>
    <m:naryLim m:val="subSup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4BFB96B"/>
  <w15:docId w15:val="{5614FB3A-F9F8-41F0-B088-B0A62C256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s-C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414751" w:themeColor="text2" w:themeShade="BF"/>
      <w:sz w:val="20"/>
      <w:szCs w:val="20"/>
    </w:rPr>
  </w:style>
  <w:style w:type="paragraph" w:styleId="Ttulo1">
    <w:name w:val="heading 1"/>
    <w:basedOn w:val="Normal"/>
    <w:next w:val="Normal"/>
    <w:link w:val="Ttulo1Car"/>
    <w:uiPriority w:val="9"/>
    <w:unhideWhenUsed/>
    <w:qFormat/>
    <w:pPr>
      <w:spacing w:before="360" w:after="40"/>
      <w:outlineLvl w:val="0"/>
    </w:pPr>
    <w:rPr>
      <w:rFonts w:asciiTheme="majorHAnsi" w:hAnsiTheme="majorHAnsi"/>
      <w:smallCaps/>
      <w:spacing w:val="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spacing w:after="0"/>
      <w:outlineLvl w:val="1"/>
    </w:pPr>
    <w:rPr>
      <w:rFonts w:asciiTheme="majorHAnsi" w:hAnsiTheme="majorHAnsi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spacing w:after="0"/>
      <w:outlineLvl w:val="2"/>
    </w:pPr>
    <w:rPr>
      <w:rFonts w:asciiTheme="majorHAnsi" w:hAnsiTheme="majorHAnsi"/>
      <w:spacing w:val="5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spacing w:after="0"/>
      <w:outlineLvl w:val="3"/>
    </w:pPr>
    <w:rPr>
      <w:rFonts w:asciiTheme="majorHAnsi" w:hAnsiTheme="majorHAnsi"/>
      <w:color w:val="E65B01" w:themeColor="accent1" w:themeShade="BF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spacing w:after="0"/>
      <w:outlineLvl w:val="4"/>
    </w:pPr>
    <w:rPr>
      <w:i/>
      <w:color w:val="E65B01" w:themeColor="accent1" w:themeShade="BF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spacing w:after="0"/>
      <w:outlineLvl w:val="5"/>
    </w:pPr>
    <w:rPr>
      <w:b/>
      <w:color w:val="E65B01" w:themeColor="accent1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spacing w:after="0"/>
      <w:outlineLvl w:val="6"/>
    </w:pPr>
    <w:rPr>
      <w:b/>
      <w:i/>
      <w:color w:val="E65B01" w:themeColor="accent1" w:themeShade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spacing w:after="0"/>
      <w:outlineLvl w:val="7"/>
    </w:pPr>
    <w:rPr>
      <w:b/>
      <w:color w:val="3667C3" w:themeColor="accent2" w:themeShade="BF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spacing w:after="0"/>
      <w:outlineLvl w:val="8"/>
    </w:pPr>
    <w:rPr>
      <w:b/>
      <w:i/>
      <w:color w:val="3667C3" w:themeColor="accent2" w:themeShade="BF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hAnsiTheme="majorHAnsi" w:cstheme="minorBidi"/>
      <w:smallCaps/>
      <w:color w:val="414751" w:themeColor="text2" w:themeShade="BF"/>
      <w:spacing w:val="5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hAnsiTheme="majorHAnsi" w:cstheme="minorBidi"/>
      <w:color w:val="414751" w:themeColor="text2" w:themeShade="BF"/>
      <w:sz w:val="28"/>
      <w:szCs w:val="28"/>
    </w:rPr>
  </w:style>
  <w:style w:type="paragraph" w:styleId="Ttulo">
    <w:name w:val="Title"/>
    <w:basedOn w:val="Normal"/>
    <w:link w:val="TtuloCar"/>
    <w:uiPriority w:val="10"/>
    <w:qFormat/>
    <w:rPr>
      <w:rFonts w:asciiTheme="majorHAnsi" w:hAnsiTheme="majorHAnsi"/>
      <w:smallCaps/>
      <w:color w:val="FE8637" w:themeColor="accent1"/>
      <w:spacing w:val="10"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hAnsiTheme="majorHAnsi" w:cstheme="minorBidi"/>
      <w:smallCaps/>
      <w:color w:val="FE8637" w:themeColor="accent1"/>
      <w:spacing w:val="10"/>
      <w:sz w:val="48"/>
      <w:szCs w:val="48"/>
    </w:rPr>
  </w:style>
  <w:style w:type="paragraph" w:styleId="Subttulo">
    <w:name w:val="Subtitle"/>
    <w:basedOn w:val="Normal"/>
    <w:link w:val="SubttuloCar"/>
    <w:uiPriority w:val="11"/>
    <w:qFormat/>
    <w:rPr>
      <w:i/>
      <w:color w:val="575F6D" w:themeColor="text2"/>
      <w:spacing w:val="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cstheme="minorBidi"/>
      <w:i/>
      <w:color w:val="575F6D" w:themeColor="text2"/>
      <w:spacing w:val="5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color w:val="414751" w:themeColor="text2" w:themeShade="BF"/>
      <w:sz w:val="16"/>
      <w:szCs w:val="16"/>
    </w:rPr>
  </w:style>
  <w:style w:type="character" w:styleId="Ttulodellibro">
    <w:name w:val="Book Title"/>
    <w:basedOn w:val="Fuentedeprrafopredeter"/>
    <w:uiPriority w:val="33"/>
    <w:qFormat/>
    <w:rPr>
      <w:rFonts w:cs="Times New Roman"/>
      <w:smallCaps/>
      <w:color w:val="000000"/>
      <w:spacing w:val="10"/>
    </w:rPr>
  </w:style>
  <w:style w:type="numbering" w:customStyle="1" w:styleId="Listaconvietas1">
    <w:name w:val="Lista con viñetas1"/>
    <w:uiPriority w:val="99"/>
    <w:pPr>
      <w:numPr>
        <w:numId w:val="1"/>
      </w:numPr>
    </w:pPr>
  </w:style>
  <w:style w:type="paragraph" w:styleId="Descripcin">
    <w:name w:val="caption"/>
    <w:basedOn w:val="Normal"/>
    <w:next w:val="Normal"/>
    <w:uiPriority w:val="99"/>
    <w:unhideWhenUsed/>
    <w:pPr>
      <w:spacing w:line="240" w:lineRule="auto"/>
      <w:jc w:val="right"/>
    </w:pPr>
    <w:rPr>
      <w:b/>
      <w:bCs/>
      <w:color w:val="E65B01" w:themeColor="accent1" w:themeShade="BF"/>
      <w:sz w:val="16"/>
      <w:szCs w:val="16"/>
    </w:rPr>
  </w:style>
  <w:style w:type="character" w:styleId="nfasis">
    <w:name w:val="Emphasis"/>
    <w:uiPriority w:val="20"/>
    <w:qFormat/>
    <w:rPr>
      <w:b/>
      <w:i/>
      <w:color w:val="2B2F36" w:themeColor="text2" w:themeShade="80"/>
      <w:spacing w:val="10"/>
      <w:sz w:val="18"/>
      <w:szCs w:val="18"/>
    </w:r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Pr>
      <w:rFonts w:cstheme="minorBidi"/>
      <w:color w:val="414751" w:themeColor="text2" w:themeShade="BF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Pr>
      <w:rFonts w:cstheme="minorBidi"/>
      <w:color w:val="414751" w:themeColor="text2" w:themeShade="BF"/>
      <w:sz w:val="20"/>
      <w:szCs w:val="20"/>
    </w:rPr>
  </w:style>
  <w:style w:type="character" w:customStyle="1" w:styleId="Ttulo3Car">
    <w:name w:val="Título 3 Car"/>
    <w:basedOn w:val="Fuentedeprrafopredeter"/>
    <w:link w:val="Ttulo3"/>
    <w:uiPriority w:val="9"/>
    <w:semiHidden/>
    <w:rPr>
      <w:rFonts w:asciiTheme="majorHAnsi" w:hAnsiTheme="majorHAnsi" w:cstheme="minorBidi"/>
      <w:color w:val="414751" w:themeColor="text2" w:themeShade="BF"/>
      <w:spacing w:val="5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hAnsiTheme="majorHAnsi" w:cstheme="minorBidi"/>
      <w:color w:val="E65B0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cstheme="minorBidi"/>
      <w:i/>
      <w:color w:val="E65B0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cstheme="minorBidi"/>
      <w:b/>
      <w:color w:val="E65B01" w:themeColor="accent1" w:themeShade="BF"/>
      <w:sz w:val="20"/>
      <w:szCs w:val="20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cstheme="minorBidi"/>
      <w:b/>
      <w:i/>
      <w:color w:val="E65B01" w:themeColor="accent1" w:themeShade="BF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cstheme="minorBidi"/>
      <w:b/>
      <w:color w:val="3667C3" w:themeColor="accent2" w:themeShade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cstheme="minorBidi"/>
      <w:b/>
      <w:i/>
      <w:color w:val="3667C3" w:themeColor="accent2" w:themeShade="BF"/>
      <w:sz w:val="18"/>
      <w:szCs w:val="18"/>
    </w:rPr>
  </w:style>
  <w:style w:type="character" w:styleId="nfasisintenso">
    <w:name w:val="Intense Emphasis"/>
    <w:basedOn w:val="Fuentedeprrafopredeter"/>
    <w:uiPriority w:val="21"/>
    <w:qFormat/>
    <w:rPr>
      <w:i/>
      <w:caps/>
      <w:color w:val="E65B01" w:themeColor="accent1" w:themeShade="BF"/>
      <w:spacing w:val="10"/>
      <w:sz w:val="18"/>
      <w:szCs w:val="18"/>
    </w:rPr>
  </w:style>
  <w:style w:type="paragraph" w:styleId="Cita">
    <w:name w:val="Quote"/>
    <w:basedOn w:val="Normal"/>
    <w:link w:val="CitaCar"/>
    <w:uiPriority w:val="29"/>
    <w:qFormat/>
    <w:rPr>
      <w:i/>
    </w:rPr>
  </w:style>
  <w:style w:type="character" w:customStyle="1" w:styleId="CitaCar">
    <w:name w:val="Cita Car"/>
    <w:basedOn w:val="Fuentedeprrafopredeter"/>
    <w:link w:val="Cita"/>
    <w:uiPriority w:val="29"/>
    <w:rPr>
      <w:rFonts w:cstheme="minorBidi"/>
      <w:i/>
      <w:color w:val="414751" w:themeColor="text2" w:themeShade="BF"/>
      <w:sz w:val="20"/>
      <w:szCs w:val="20"/>
    </w:rPr>
  </w:style>
  <w:style w:type="paragraph" w:styleId="Citadestacada">
    <w:name w:val="Intense Quote"/>
    <w:basedOn w:val="Cita"/>
    <w:link w:val="CitadestacadaCar"/>
    <w:uiPriority w:val="30"/>
    <w:qFormat/>
    <w:pPr>
      <w:pBdr>
        <w:bottom w:val="double" w:sz="4" w:space="4" w:color="FE8637" w:themeColor="accent1"/>
      </w:pBdr>
      <w:spacing w:line="300" w:lineRule="auto"/>
      <w:ind w:left="936" w:right="936"/>
    </w:pPr>
    <w:rPr>
      <w:i w:val="0"/>
      <w:color w:val="E65B0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rFonts w:cstheme="minorBidi"/>
      <w:color w:val="E65B01" w:themeColor="accent1" w:themeShade="BF"/>
      <w:sz w:val="20"/>
      <w:szCs w:val="20"/>
    </w:rPr>
  </w:style>
  <w:style w:type="character" w:styleId="Referenciaintensa">
    <w:name w:val="Intense Reference"/>
    <w:basedOn w:val="Fuentedeprrafopredeter"/>
    <w:uiPriority w:val="32"/>
    <w:qFormat/>
    <w:rPr>
      <w:rFonts w:cs="Times New Roman"/>
      <w:b/>
      <w:caps/>
      <w:color w:val="3667C3" w:themeColor="accent2" w:themeShade="BF"/>
      <w:spacing w:val="5"/>
      <w:sz w:val="18"/>
      <w:szCs w:val="18"/>
    </w:rPr>
  </w:style>
  <w:style w:type="paragraph" w:styleId="Prrafodelista">
    <w:name w:val="List Paragraph"/>
    <w:basedOn w:val="Normal"/>
    <w:uiPriority w:val="36"/>
    <w:unhideWhenUsed/>
    <w:qFormat/>
    <w:pPr>
      <w:ind w:left="720"/>
      <w:contextualSpacing/>
    </w:pPr>
  </w:style>
  <w:style w:type="paragraph" w:styleId="Sangranormal">
    <w:name w:val="Normal Indent"/>
    <w:basedOn w:val="Normal"/>
    <w:uiPriority w:val="99"/>
    <w:unhideWhenUsed/>
    <w:pPr>
      <w:ind w:left="720"/>
      <w:contextualSpacing/>
    </w:pPr>
  </w:style>
  <w:style w:type="numbering" w:customStyle="1" w:styleId="Listanumerada">
    <w:name w:val="Lista numerada"/>
    <w:uiPriority w:val="99"/>
    <w:pPr>
      <w:numPr>
        <w:numId w:val="2"/>
      </w:numPr>
    </w:pPr>
  </w:style>
  <w:style w:type="character" w:styleId="Textodelmarcadordeposicin">
    <w:name w:val="Placeholder Text"/>
    <w:basedOn w:val="Fuentedeprrafopredeter"/>
    <w:uiPriority w:val="99"/>
    <w:unhideWhenUsed/>
    <w:rPr>
      <w:color w:val="808080"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styleId="nfasissutil">
    <w:name w:val="Subtle Emphasis"/>
    <w:basedOn w:val="Fuentedeprrafopredeter"/>
    <w:uiPriority w:val="19"/>
    <w:qFormat/>
    <w:rPr>
      <w:i/>
      <w:color w:val="E65B01" w:themeColor="accent1" w:themeShade="BF"/>
    </w:rPr>
  </w:style>
  <w:style w:type="character" w:styleId="Referenciasutil">
    <w:name w:val="Subtle Reference"/>
    <w:basedOn w:val="Fuentedeprrafopredeter"/>
    <w:uiPriority w:val="31"/>
    <w:qFormat/>
    <w:rPr>
      <w:rFonts w:cs="Times New Roman"/>
      <w:b/>
      <w:i/>
      <w:color w:val="3667C3" w:themeColor="accent2" w:themeShade="BF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semiHidden/>
    <w:unhideWhenUsed/>
    <w:rsid w:val="00CC29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2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0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71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70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43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0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svg"/><Relationship Id="rId26" Type="http://schemas.openxmlformats.org/officeDocument/2006/relationships/image" Target="media/image16.sv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sv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svg"/><Relationship Id="rId20" Type="http://schemas.openxmlformats.org/officeDocument/2006/relationships/image" Target="media/image10.sv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sv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svg"/><Relationship Id="rId22" Type="http://schemas.openxmlformats.org/officeDocument/2006/relationships/image" Target="media/image12.svg"/><Relationship Id="rId27" Type="http://schemas.openxmlformats.org/officeDocument/2006/relationships/image" Target="media/image17.png"/><Relationship Id="rId30" Type="http://schemas.openxmlformats.org/officeDocument/2006/relationships/image" Target="media/image19.jpe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sfe\AppData\Roaming\Microsoft\Templates\Informe%20(tema%20Mirador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1.jpeg"/></Relationships>
</file>

<file path=word/theme/theme1.xml><?xml version="1.0" encoding="utf-8"?>
<a:theme xmlns:a="http://schemas.openxmlformats.org/drawingml/2006/main" name="Oriel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riel">
      <a:majorFont>
        <a:latin typeface="Century Schoolbook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 Schoolbook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riel">
      <a:fillStyleLst>
        <a:solidFill>
          <a:schemeClr val="phClr"/>
        </a:solidFill>
        <a:gradFill rotWithShape="1">
          <a:gsLst>
            <a:gs pos="0">
              <a:schemeClr val="phClr">
                <a:tint val="39000"/>
                <a:satMod val="260000"/>
              </a:schemeClr>
            </a:gs>
            <a:gs pos="30000">
              <a:schemeClr val="phClr">
                <a:tint val="39000"/>
                <a:satMod val="260000"/>
              </a:schemeClr>
            </a:gs>
            <a:gs pos="75000">
              <a:schemeClr val="phClr">
                <a:tint val="55000"/>
                <a:satMod val="255000"/>
              </a:schemeClr>
            </a:gs>
            <a:gs pos="100000">
              <a:schemeClr val="phClr">
                <a:tint val="70000"/>
                <a:satMod val="255000"/>
              </a:schemeClr>
            </a:gs>
          </a:gsLst>
          <a:path path="circle">
            <a:fillToRect l="30000" t="155000" r="150000" b="75000"/>
          </a:path>
        </a:gradFill>
        <a:gradFill rotWithShape="1">
          <a:gsLst>
            <a:gs pos="0">
              <a:schemeClr val="phClr">
                <a:shade val="63000"/>
                <a:satMod val="170000"/>
              </a:schemeClr>
            </a:gs>
            <a:gs pos="30000">
              <a:schemeClr val="phClr">
                <a:shade val="58000"/>
                <a:satMod val="170000"/>
              </a:schemeClr>
            </a:gs>
            <a:gs pos="75000">
              <a:schemeClr val="phClr">
                <a:shade val="31000"/>
                <a:satMod val="170000"/>
              </a:schemeClr>
            </a:gs>
            <a:gs pos="100000">
              <a:schemeClr val="phClr">
                <a:shade val="15000"/>
                <a:satMod val="170000"/>
              </a:schemeClr>
            </a:gs>
          </a:gsLst>
          <a:path path="circle">
            <a:fillToRect l="30000" t="155000" r="150000" b="75000"/>
          </a:path>
        </a:gradFill>
      </a:fillStyleLst>
      <a:lnStyleLst>
        <a:ln w="12700" cap="flat" cmpd="sng" algn="ctr">
          <a:solidFill>
            <a:schemeClr val="phClr">
              <a:shade val="70000"/>
              <a:satMod val="15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492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0"/>
            </a:lightRig>
          </a:scene3d>
          <a:sp3d>
            <a:bevelT w="47625" h="69850"/>
            <a:contourClr>
              <a:schemeClr val="lt1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8000"/>
                <a:satMod val="125000"/>
              </a:schemeClr>
            </a:gs>
            <a:gs pos="40000">
              <a:schemeClr val="phClr">
                <a:tint val="90000"/>
                <a:shade val="90000"/>
                <a:satMod val="120000"/>
              </a:schemeClr>
            </a:gs>
            <a:gs pos="100000">
              <a:schemeClr val="phClr">
                <a:tint val="5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shade val="80000"/>
              </a:schemeClr>
              <a:schemeClr val="phClr">
                <a:tint val="91000"/>
              </a:schemeClr>
            </a:duotone>
          </a:blip>
          <a:tile tx="0" ty="0" sx="40000" sy="50000" flip="y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2024-04-24T00:00:00</PublishDate>
  <Abstract>El siguiente informe detalla los primeros resultados correspondientes a la primera etapa del desarrollo del proyecto de semestre el cual consiste en diseñar e implementar un sistema informático bibliotecario que gestione los préstamos de libros físicos y digitales a alumnos y profesores de una institución universitaria cuyo funcionamiento actual es mediante anotaciones manuales para sus registros de movimientos de ejemplares, se detallaran los requisitos y funcionalidades que deberá tener el sistema frente a los usuarios finales, tratando de abordar todas las necesidades del cliente utilizando para ello todas las metodologías y herramientas necesarias para determinar los requisitos esenciales que se desean identificar.</Abstract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EditorialTags xmlns="2958f784-0ef9-4616-b22d-512a8cad1f0d" xsi:nil="true"/>
    <TPExecutable xmlns="2958f784-0ef9-4616-b22d-512a8cad1f0d" xsi:nil="true"/>
    <DirectSourceMarket xmlns="2958f784-0ef9-4616-b22d-512a8cad1f0d">english</DirectSourceMarket>
    <SubmitterId xmlns="2958f784-0ef9-4616-b22d-512a8cad1f0d" xsi:nil="true"/>
    <AssetType xmlns="2958f784-0ef9-4616-b22d-512a8cad1f0d">TP</AssetType>
    <Milestone xmlns="2958f784-0ef9-4616-b22d-512a8cad1f0d" xsi:nil="true"/>
    <OriginAsset xmlns="2958f784-0ef9-4616-b22d-512a8cad1f0d" xsi:nil="true"/>
    <TPComponent xmlns="2958f784-0ef9-4616-b22d-512a8cad1f0d">WordFiles</TPComponent>
    <AssetId xmlns="2958f784-0ef9-4616-b22d-512a8cad1f0d">TP101773128</AssetId>
    <TPFriendlyName xmlns="2958f784-0ef9-4616-b22d-512a8cad1f0d">OrielReport</TPFriendlyName>
    <SourceTitle xmlns="2958f784-0ef9-4616-b22d-512a8cad1f0d" xsi:nil="true"/>
    <TPApplication xmlns="2958f784-0ef9-4616-b22d-512a8cad1f0d">Word</TPApplication>
    <TPLaunchHelpLink xmlns="2958f784-0ef9-4616-b22d-512a8cad1f0d" xsi:nil="true"/>
    <OpenTemplate xmlns="2958f784-0ef9-4616-b22d-512a8cad1f0d">true</OpenTemplate>
    <PlannedPubDate xmlns="2958f784-0ef9-4616-b22d-512a8cad1f0d">2009-08-22T06:45:00+00:00</PlannedPubDate>
    <CrawlForDependencies xmlns="2958f784-0ef9-4616-b22d-512a8cad1f0d">false</CrawlForDependencies>
    <TrustLevel xmlns="2958f784-0ef9-4616-b22d-512a8cad1f0d">1 Microsoft Managed Content</TrustLevel>
    <PublishStatusLookup xmlns="2958f784-0ef9-4616-b22d-512a8cad1f0d">
      <Value>309692</Value>
      <Value>624880</Value>
    </PublishStatusLookup>
    <TemplateTemplateType xmlns="2958f784-0ef9-4616-b22d-512a8cad1f0d">Word Document Template</TemplateTemplateType>
    <TPNamespace xmlns="2958f784-0ef9-4616-b22d-512a8cad1f0d">WINWORD</TPNamespace>
    <Providers xmlns="2958f784-0ef9-4616-b22d-512a8cad1f0d" xsi:nil="true"/>
    <Markets xmlns="2958f784-0ef9-4616-b22d-512a8cad1f0d"/>
    <OriginalSourceMarket xmlns="2958f784-0ef9-4616-b22d-512a8cad1f0d">english</OriginalSourceMarket>
    <TPInstallLocation xmlns="2958f784-0ef9-4616-b22d-512a8cad1f0d">{My Templates}</TPInstallLocation>
    <TPAppVersion xmlns="2958f784-0ef9-4616-b22d-512a8cad1f0d">14</TPAppVersion>
    <TPCommandLine xmlns="2958f784-0ef9-4616-b22d-512a8cad1f0d">{WD} /f {FilePath}</TPCommandLine>
    <APAuthor xmlns="2958f784-0ef9-4616-b22d-512a8cad1f0d">
      <UserInfo>
        <DisplayName/>
        <AccountId>1073741823</AccountId>
        <AccountType/>
      </UserInfo>
    </APAuthor>
    <EditorialStatus xmlns="2958f784-0ef9-4616-b22d-512a8cad1f0d" xsi:nil="true"/>
    <PublishTargets xmlns="2958f784-0ef9-4616-b22d-512a8cad1f0d">OfficeOnline</PublishTargets>
    <TPLaunchHelpLinkType xmlns="2958f784-0ef9-4616-b22d-512a8cad1f0d">Template</TPLaunchHelpLinkType>
    <TPClientViewer xmlns="2958f784-0ef9-4616-b22d-512a8cad1f0d">Microsoft Office Word</TPClientViewer>
    <CSXHash xmlns="2958f784-0ef9-4616-b22d-512a8cad1f0d" xsi:nil="true"/>
    <IsDeleted xmlns="2958f784-0ef9-4616-b22d-512a8cad1f0d">false</IsDeleted>
    <ShowIn xmlns="2958f784-0ef9-4616-b22d-512a8cad1f0d">Show everywhere</ShowIn>
    <UANotes xmlns="2958f784-0ef9-4616-b22d-512a8cad1f0d" xsi:nil="true"/>
    <TemplateStatus xmlns="2958f784-0ef9-4616-b22d-512a8cad1f0d" xsi:nil="true"/>
    <Downloads xmlns="2958f784-0ef9-4616-b22d-512a8cad1f0d">0</Downloads>
    <HandoffToMSDN xmlns="2958f784-0ef9-4616-b22d-512a8cad1f0d" xsi:nil="true"/>
    <AssetStart xmlns="2958f784-0ef9-4616-b22d-512a8cad1f0d">2010-07-09T13:36:05+00:00</AssetStart>
    <LastHandOff xmlns="2958f784-0ef9-4616-b22d-512a8cad1f0d" xsi:nil="true"/>
    <APDescription xmlns="2958f784-0ef9-4616-b22d-512a8cad1f0d" xsi:nil="true"/>
    <Description0 xmlns="fb5acd76-e9f3-4601-9d69-91f53ab96ae6" xsi:nil="true"/>
    <OOCacheId xmlns="2958f784-0ef9-4616-b22d-512a8cad1f0d" xsi:nil="true"/>
    <IsSearchable xmlns="2958f784-0ef9-4616-b22d-512a8cad1f0d">false</IsSearchable>
    <CSXSubmissionMarket xmlns="2958f784-0ef9-4616-b22d-512a8cad1f0d" xsi:nil="true"/>
    <ArtSampleDocs xmlns="2958f784-0ef9-4616-b22d-512a8cad1f0d" xsi:nil="true"/>
    <UALocRecommendation xmlns="2958f784-0ef9-4616-b22d-512a8cad1f0d">Localize</UALocRecommendation>
    <Component xmlns="fb5acd76-e9f3-4601-9d69-91f53ab96ae6" xsi:nil="true"/>
    <VoteCount xmlns="2958f784-0ef9-4616-b22d-512a8cad1f0d" xsi:nil="true"/>
    <ClipArtFilename xmlns="2958f784-0ef9-4616-b22d-512a8cad1f0d" xsi:nil="true"/>
    <Provider xmlns="2958f784-0ef9-4616-b22d-512a8cad1f0d" xsi:nil="true"/>
    <AssetExpire xmlns="2958f784-0ef9-4616-b22d-512a8cad1f0d">2100-01-01T00:00:00+00:00</AssetExpire>
    <ThumbnailAssetId xmlns="2958f784-0ef9-4616-b22d-512a8cad1f0d" xsi:nil="true"/>
    <ApprovalStatus xmlns="2958f784-0ef9-4616-b22d-512a8cad1f0d">InProgress</ApprovalStatus>
    <LastModifiedDateTime xmlns="2958f784-0ef9-4616-b22d-512a8cad1f0d" xsi:nil="true"/>
    <LastPublishResultLookup xmlns="2958f784-0ef9-4616-b22d-512a8cad1f0d" xsi:nil="true"/>
    <LegacyData xmlns="2958f784-0ef9-4616-b22d-512a8cad1f0d" xsi:nil="true"/>
    <BusinessGroup xmlns="2958f784-0ef9-4616-b22d-512a8cad1f0d" xsi:nil="true"/>
    <IntlLocPriority xmlns="2958f784-0ef9-4616-b22d-512a8cad1f0d" xsi:nil="true"/>
    <UAProjectedTotalWords xmlns="2958f784-0ef9-4616-b22d-512a8cad1f0d" xsi:nil="true"/>
    <PrimaryImageGen xmlns="2958f784-0ef9-4616-b22d-512a8cad1f0d">false</PrimaryImageGen>
    <IntlLangReview xmlns="2958f784-0ef9-4616-b22d-512a8cad1f0d" xsi:nil="true"/>
    <MachineTranslated xmlns="2958f784-0ef9-4616-b22d-512a8cad1f0d">false</MachineTranslated>
    <OutputCachingOn xmlns="2958f784-0ef9-4616-b22d-512a8cad1f0d">false</OutputCachingOn>
    <ParentAssetId xmlns="2958f784-0ef9-4616-b22d-512a8cad1f0d" xsi:nil="true"/>
    <AcquiredFrom xmlns="2958f784-0ef9-4616-b22d-512a8cad1f0d" xsi:nil="true"/>
    <ContentItem xmlns="2958f784-0ef9-4616-b22d-512a8cad1f0d" xsi:nil="true"/>
    <TimesCloned xmlns="2958f784-0ef9-4616-b22d-512a8cad1f0d" xsi:nil="true"/>
    <AverageRating xmlns="2958f784-0ef9-4616-b22d-512a8cad1f0d" xsi:nil="true"/>
    <CSXUpdate xmlns="2958f784-0ef9-4616-b22d-512a8cad1f0d">false</CSXUpdate>
    <CSXSubmissionDate xmlns="2958f784-0ef9-4616-b22d-512a8cad1f0d" xsi:nil="true"/>
    <IntlLangReviewDate xmlns="2958f784-0ef9-4616-b22d-512a8cad1f0d" xsi:nil="true"/>
    <NumericId xmlns="2958f784-0ef9-4616-b22d-512a8cad1f0d" xsi:nil="true"/>
    <PolicheckWords xmlns="2958f784-0ef9-4616-b22d-512a8cad1f0d" xsi:nil="true"/>
    <UALocComments xmlns="2958f784-0ef9-4616-b22d-512a8cad1f0d" xsi:nil="true"/>
    <ApprovalLog xmlns="2958f784-0ef9-4616-b22d-512a8cad1f0d" xsi:nil="true"/>
    <BugNumber xmlns="2958f784-0ef9-4616-b22d-512a8cad1f0d" xsi:nil="true"/>
    <FriendlyTitle xmlns="2958f784-0ef9-4616-b22d-512a8cad1f0d" xsi:nil="true"/>
    <MarketSpecific xmlns="2958f784-0ef9-4616-b22d-512a8cad1f0d" xsi:nil="true"/>
    <IntlLangReviewer xmlns="2958f784-0ef9-4616-b22d-512a8cad1f0d" xsi:nil="true"/>
    <UACurrentWords xmlns="2958f784-0ef9-4616-b22d-512a8cad1f0d" xsi:nil="true"/>
    <DSATActionTaken xmlns="2958f784-0ef9-4616-b22d-512a8cad1f0d" xsi:nil="true"/>
    <APEditor xmlns="2958f784-0ef9-4616-b22d-512a8cad1f0d">
      <UserInfo>
        <DisplayName/>
        <AccountId xsi:nil="true"/>
        <AccountType/>
      </UserInfo>
    </APEditor>
    <Manager xmlns="2958f784-0ef9-4616-b22d-512a8cad1f0d" xsi:nil="true"/>
    <BlockPublish xmlns="2958f784-0ef9-4616-b22d-512a8cad1f0d" xsi:nil="true"/>
    <InternalTagsTaxHTField0 xmlns="2958f784-0ef9-4616-b22d-512a8cad1f0d">
      <Terms xmlns="http://schemas.microsoft.com/office/infopath/2007/PartnerControls"/>
    </InternalTagsTaxHTField0>
    <LocComments xmlns="2958f784-0ef9-4616-b22d-512a8cad1f0d" xsi:nil="true"/>
    <LocalizationTagsTaxHTField0 xmlns="2958f784-0ef9-4616-b22d-512a8cad1f0d">
      <Terms xmlns="http://schemas.microsoft.com/office/infopath/2007/PartnerControls"/>
    </LocalizationTagsTaxHTField0>
    <OriginalRelease xmlns="2958f784-0ef9-4616-b22d-512a8cad1f0d">14</OriginalRelease>
    <FeatureTagsTaxHTField0 xmlns="2958f784-0ef9-4616-b22d-512a8cad1f0d">
      <Terms xmlns="http://schemas.microsoft.com/office/infopath/2007/PartnerControls"/>
    </FeatureTagsTaxHTField0>
    <LocManualTestRequired xmlns="2958f784-0ef9-4616-b22d-512a8cad1f0d">false</LocManualTestRequired>
    <RecommendationsModifier xmlns="2958f784-0ef9-4616-b22d-512a8cad1f0d" xsi:nil="true"/>
    <CampaignTagsTaxHTField0 xmlns="2958f784-0ef9-4616-b22d-512a8cad1f0d">
      <Terms xmlns="http://schemas.microsoft.com/office/infopath/2007/PartnerControls"/>
    </CampaignTagsTaxHTField0>
    <TaxCatchAll xmlns="2958f784-0ef9-4616-b22d-512a8cad1f0d"/>
    <LocRecommendedHandoff xmlns="2958f784-0ef9-4616-b22d-512a8cad1f0d" xsi:nil="true"/>
    <ScenarioTagsTaxHTField0 xmlns="2958f784-0ef9-4616-b22d-512a8cad1f0d">
      <Terms xmlns="http://schemas.microsoft.com/office/infopath/2007/PartnerControls"/>
    </ScenarioTagsTaxHTField0>
    <LocLastLocAttemptVersionLookup xmlns="2958f784-0ef9-4616-b22d-512a8cad1f0d">291866</LocLastLocAttemptVersionLookup>
    <LocMarketGroupTiers2 xmlns="2958f784-0ef9-4616-b22d-512a8cad1f0d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DE95A0C693CEB341887D38A4A2B58B45040072C752107C5A7B47AA91A1EE638E6F1F" ma:contentTypeVersion="55" ma:contentTypeDescription="Create a new document." ma:contentTypeScope="" ma:versionID="3c98c83416931a21d43ed007fda5e4dd">
  <xsd:schema xmlns:xsd="http://www.w3.org/2001/XMLSchema" xmlns:xs="http://www.w3.org/2001/XMLSchema" xmlns:p="http://schemas.microsoft.com/office/2006/metadata/properties" xmlns:ns2="2958f784-0ef9-4616-b22d-512a8cad1f0d" xmlns:ns3="fb5acd76-e9f3-4601-9d69-91f53ab96ae6" targetNamespace="http://schemas.microsoft.com/office/2006/metadata/properties" ma:root="true" ma:fieldsID="938018c4f46d99993d20879d4e9ddff8" ns2:_="" ns3:_="">
    <xsd:import namespace="2958f784-0ef9-4616-b22d-512a8cad1f0d"/>
    <xsd:import namespace="fb5acd76-e9f3-4601-9d69-91f53ab96ae6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  <xsd:element ref="ns3:Description0" minOccurs="0"/>
                <xsd:element ref="ns3:Compone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58f784-0ef9-4616-b22d-512a8cad1f0d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ca69c71e-a029-4733-aca1-cabc27411b08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8D80075B-F8CE-48D6-9BD2-D195F7E115A9}" ma:internalName="CSXSubmissionMarket" ma:readOnly="false" ma:showField="MarketName" ma:web="2958f784-0ef9-4616-b22d-512a8cad1f0d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9327d1a0-1a14-4b12-a74c-0f320f972977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1F044C38-11A0-4051-9DF8-A3AFA85E16DC}" ma:internalName="InProjectListLookup" ma:readOnly="true" ma:showField="InProjectList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3b364bcb-a06e-4da1-8475-f5243c3236b2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1F044C38-11A0-4051-9DF8-A3AFA85E16DC}" ma:internalName="LastCompleteVersionLookup" ma:readOnly="true" ma:showField="LastCompleteVersion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1F044C38-11A0-4051-9DF8-A3AFA85E16DC}" ma:internalName="LastPreviewErrorLookup" ma:readOnly="true" ma:showField="LastPreviewError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1F044C38-11A0-4051-9DF8-A3AFA85E16DC}" ma:internalName="LastPreviewResultLookup" ma:readOnly="true" ma:showField="LastPreviewResult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1F044C38-11A0-4051-9DF8-A3AFA85E16DC}" ma:internalName="LastPreviewAttemptDateLookup" ma:readOnly="true" ma:showField="LastPreviewAttemptDate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1F044C38-11A0-4051-9DF8-A3AFA85E16DC}" ma:internalName="LastPreviewedByLookup" ma:readOnly="true" ma:showField="LastPreviewedBy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1F044C38-11A0-4051-9DF8-A3AFA85E16DC}" ma:internalName="LastPreviewTimeLookup" ma:readOnly="true" ma:showField="LastPreviewTime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1F044C38-11A0-4051-9DF8-A3AFA85E16DC}" ma:internalName="LastPreviewVersionLookup" ma:readOnly="true" ma:showField="LastPreviewVersion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1F044C38-11A0-4051-9DF8-A3AFA85E16DC}" ma:internalName="LastPublishErrorLookup" ma:readOnly="true" ma:showField="LastPublishError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1F044C38-11A0-4051-9DF8-A3AFA85E16DC}" ma:internalName="LastPublishResultLookup" ma:readOnly="true" ma:showField="LastPublishResult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1F044C38-11A0-4051-9DF8-A3AFA85E16DC}" ma:internalName="LastPublishAttemptDateLookup" ma:readOnly="true" ma:showField="LastPublishAttemptDate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1F044C38-11A0-4051-9DF8-A3AFA85E16DC}" ma:internalName="LastPublishedByLookup" ma:readOnly="true" ma:showField="LastPublishedBy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1F044C38-11A0-4051-9DF8-A3AFA85E16DC}" ma:internalName="LastPublishTimeLookup" ma:readOnly="true" ma:showField="LastPublishTime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1F044C38-11A0-4051-9DF8-A3AFA85E16DC}" ma:internalName="LastPublishVersionLookup" ma:readOnly="true" ma:showField="LastPublishVersion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AC64899A-88C0-4725-BCFC-902FA402DE74}" ma:internalName="LocLastLocAttemptVersionLookup" ma:readOnly="false" ma:showField="LastLocAttemptVersion" ma:web="2958f784-0ef9-4616-b22d-512a8cad1f0d">
      <xsd:simpleType>
        <xsd:restriction base="dms:Lookup"/>
      </xsd:simpleType>
    </xsd:element>
    <xsd:element name="LocLastLocAttemptVersionTypeLookup" ma:index="72" nillable="true" ma:displayName="Loc Last Loc Attempt Version Type" ma:default="" ma:list="{AC64899A-88C0-4725-BCFC-902FA402DE74}" ma:internalName="LocLastLocAttemptVersionTypeLookup" ma:readOnly="true" ma:showField="LastLocAttemptVersionType" ma:web="2958f784-0ef9-4616-b22d-512a8cad1f0d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AC64899A-88C0-4725-BCFC-902FA402DE74}" ma:internalName="LocNewPublishedVersionLookup" ma:readOnly="true" ma:showField="NewPublishedVersion" ma:web="2958f784-0ef9-4616-b22d-512a8cad1f0d">
      <xsd:simpleType>
        <xsd:restriction base="dms:Lookup"/>
      </xsd:simpleType>
    </xsd:element>
    <xsd:element name="LocOverallHandbackStatusLookup" ma:index="76" nillable="true" ma:displayName="Loc Overall Handback Status" ma:default="" ma:list="{AC64899A-88C0-4725-BCFC-902FA402DE74}" ma:internalName="LocOverallHandbackStatusLookup" ma:readOnly="true" ma:showField="OverallHandbackStatus" ma:web="2958f784-0ef9-4616-b22d-512a8cad1f0d">
      <xsd:simpleType>
        <xsd:restriction base="dms:Lookup"/>
      </xsd:simpleType>
    </xsd:element>
    <xsd:element name="LocOverallLocStatusLookup" ma:index="77" nillable="true" ma:displayName="Loc Overall Localize Status" ma:default="" ma:list="{AC64899A-88C0-4725-BCFC-902FA402DE74}" ma:internalName="LocOverallLocStatusLookup" ma:readOnly="true" ma:showField="OverallLocStatus" ma:web="2958f784-0ef9-4616-b22d-512a8cad1f0d">
      <xsd:simpleType>
        <xsd:restriction base="dms:Lookup"/>
      </xsd:simpleType>
    </xsd:element>
    <xsd:element name="LocOverallPreviewStatusLookup" ma:index="78" nillable="true" ma:displayName="Loc Overall Preview Status" ma:default="" ma:list="{AC64899A-88C0-4725-BCFC-902FA402DE74}" ma:internalName="LocOverallPreviewStatusLookup" ma:readOnly="true" ma:showField="OverallPreviewStatus" ma:web="2958f784-0ef9-4616-b22d-512a8cad1f0d">
      <xsd:simpleType>
        <xsd:restriction base="dms:Lookup"/>
      </xsd:simpleType>
    </xsd:element>
    <xsd:element name="LocOverallPublishStatusLookup" ma:index="79" nillable="true" ma:displayName="Loc Overall Publish Status" ma:default="" ma:list="{AC64899A-88C0-4725-BCFC-902FA402DE74}" ma:internalName="LocOverallPublishStatusLookup" ma:readOnly="true" ma:showField="OverallPublishStatus" ma:web="2958f784-0ef9-4616-b22d-512a8cad1f0d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AC64899A-88C0-4725-BCFC-902FA402DE74}" ma:internalName="LocProcessedForHandoffsLookup" ma:readOnly="true" ma:showField="ProcessedForHandoffs" ma:web="2958f784-0ef9-4616-b22d-512a8cad1f0d">
      <xsd:simpleType>
        <xsd:restriction base="dms:Lookup"/>
      </xsd:simpleType>
    </xsd:element>
    <xsd:element name="LocProcessedForMarketsLookup" ma:index="82" nillable="true" ma:displayName="Loc Processed For Markets" ma:default="" ma:list="{AC64899A-88C0-4725-BCFC-902FA402DE74}" ma:internalName="LocProcessedForMarketsLookup" ma:readOnly="true" ma:showField="ProcessedForMarkets" ma:web="2958f784-0ef9-4616-b22d-512a8cad1f0d">
      <xsd:simpleType>
        <xsd:restriction base="dms:Lookup"/>
      </xsd:simpleType>
    </xsd:element>
    <xsd:element name="LocPublishedDependentAssetsLookup" ma:index="83" nillable="true" ma:displayName="Loc Published Dependent Assets" ma:default="" ma:list="{AC64899A-88C0-4725-BCFC-902FA402DE74}" ma:internalName="LocPublishedDependentAssetsLookup" ma:readOnly="true" ma:showField="PublishedDependentAssets" ma:web="2958f784-0ef9-4616-b22d-512a8cad1f0d">
      <xsd:simpleType>
        <xsd:restriction base="dms:Lookup"/>
      </xsd:simpleType>
    </xsd:element>
    <xsd:element name="LocPublishedLinkedAssetsLookup" ma:index="84" nillable="true" ma:displayName="Loc Published Linked Assets" ma:default="" ma:list="{AC64899A-88C0-4725-BCFC-902FA402DE74}" ma:internalName="LocPublishedLinkedAssetsLookup" ma:readOnly="true" ma:showField="PublishedLinkedAssets" ma:web="2958f784-0ef9-4616-b22d-512a8cad1f0d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251ee2d3-c117-4524-b3f1-1010c3cab2a3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8D80075B-F8CE-48D6-9BD2-D195F7E115A9}" ma:internalName="Markets" ma:readOnly="false" ma:showField="MarketName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1F044C38-11A0-4051-9DF8-A3AFA85E16DC}" ma:internalName="NumOfRatingsLookup" ma:readOnly="true" ma:showField="NumOfRatings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1F044C38-11A0-4051-9DF8-A3AFA85E16DC}" ma:internalName="PublishStatusLookup" ma:readOnly="false" ma:showField="PublishStatus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654e2ea7-8c43-4b3c-9db4-bd71f7cfe4f4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33f01220-6030-4880-975f-b9ea0de09f53}" ma:internalName="TaxCatchAll" ma:showField="CatchAllData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33f01220-6030-4880-975f-b9ea0de09f53}" ma:internalName="TaxCatchAllLabel" ma:readOnly="true" ma:showField="CatchAllDataLabel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5acd76-e9f3-4601-9d69-91f53ab96ae6" elementFormDefault="qualified">
    <xsd:import namespace="http://schemas.microsoft.com/office/2006/documentManagement/types"/>
    <xsd:import namespace="http://schemas.microsoft.com/office/infopath/2007/PartnerControls"/>
    <xsd:element name="Description0" ma:index="134" nillable="true" ma:displayName="Description" ma:internalName="Description0">
      <xsd:simpleType>
        <xsd:restriction base="dms:Note"/>
      </xsd:simpleType>
    </xsd:element>
    <xsd:element name="Component" ma:index="135" nillable="true" ma:displayName="Component" ma:internalName="Component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3BBDE17-6AF9-4E78-AF69-AFEAE23A201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134A86A-0424-465F-A28F-6715BB9918E5}">
  <ds:schemaRefs>
    <ds:schemaRef ds:uri="http://schemas.microsoft.com/office/2006/metadata/properties"/>
    <ds:schemaRef ds:uri="http://schemas.microsoft.com/office/infopath/2007/PartnerControls"/>
    <ds:schemaRef ds:uri="2958f784-0ef9-4616-b22d-512a8cad1f0d"/>
    <ds:schemaRef ds:uri="fb5acd76-e9f3-4601-9d69-91f53ab96ae6"/>
  </ds:schemaRefs>
</ds:datastoreItem>
</file>

<file path=customXml/itemProps4.xml><?xml version="1.0" encoding="utf-8"?>
<ds:datastoreItem xmlns:ds="http://schemas.openxmlformats.org/officeDocument/2006/customXml" ds:itemID="{3B9986F3-4B73-4B56-843C-0F479DF59A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58f784-0ef9-4616-b22d-512a8cad1f0d"/>
    <ds:schemaRef ds:uri="fb5acd76-e9f3-4601-9d69-91f53ab96ae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(tema Mirador).dotx</Template>
  <TotalTime>195</TotalTime>
  <Pages>8</Pages>
  <Words>939</Words>
  <Characters>5165</Characters>
  <Application>Microsoft Office Word</Application>
  <DocSecurity>0</DocSecurity>
  <Lines>43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Prototipo de sistema bibliotecario.</vt:lpstr>
      <vt:lpstr/>
    </vt:vector>
  </TitlesOfParts>
  <Company/>
  <LinksUpToDate>false</LinksUpToDate>
  <CharactersWithSpaces>6092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prototipo bibliotk</dc:title>
  <dc:subject>Fase de identificación y análisis de necesidades del negocio.</dc:subject>
  <dc:creator>aLeJaNDRo MaSFeRReR</dc:creator>
  <cp:lastModifiedBy>ALEJANDRO SAUL MASFERRER OSTOLAZA</cp:lastModifiedBy>
  <cp:revision>189</cp:revision>
  <dcterms:created xsi:type="dcterms:W3CDTF">2024-04-23T14:02:00Z</dcterms:created>
  <dcterms:modified xsi:type="dcterms:W3CDTF">2024-04-25T22:48:00Z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0x010100DE95A0C693CEB341887D38A4A2B58B45040072C752107C5A7B47AA91A1EE638E6F1F</vt:lpwstr>
  </property>
</Properties>
</file>